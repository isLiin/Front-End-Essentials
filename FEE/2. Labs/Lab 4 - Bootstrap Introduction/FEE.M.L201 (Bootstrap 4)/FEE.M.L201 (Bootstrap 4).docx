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A1312" w14:textId="77777777" w:rsidR="00365484" w:rsidRPr="007355B1" w:rsidRDefault="007355B1" w:rsidP="00365484">
      <w:pPr>
        <w:jc w:val="center"/>
        <w:rPr>
          <w:rFonts w:cs="Arial"/>
        </w:rPr>
      </w:pPr>
      <w:r w:rsidRPr="007355B1">
        <w:rPr>
          <w:rFonts w:cs="Arial"/>
          <w:noProof/>
          <w:lang w:val="en-US"/>
        </w:rPr>
        <w:drawing>
          <wp:inline distT="0" distB="0" distL="0" distR="0" wp14:anchorId="59AC44F9" wp14:editId="40DEE796">
            <wp:extent cx="1390650" cy="94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484" w:rsidRPr="007355B1">
        <w:rPr>
          <w:rFonts w:cs="Arial"/>
          <w:snapToGrid w:val="0"/>
          <w:lang w:val="en-US"/>
        </w:rPr>
        <w:br w:type="textWrapping" w:clear="all"/>
      </w:r>
    </w:p>
    <w:p w14:paraId="0D9A502A" w14:textId="77777777" w:rsidR="005E64CE" w:rsidRPr="007355B1" w:rsidRDefault="005E64CE" w:rsidP="005E64CE">
      <w:pPr>
        <w:rPr>
          <w:rFonts w:cs="Arial"/>
        </w:rPr>
      </w:pPr>
    </w:p>
    <w:p w14:paraId="74021EB1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1060586D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5B2D0545" w14:textId="77777777" w:rsidR="002279BD" w:rsidRPr="007355B1" w:rsidRDefault="002279BD" w:rsidP="002279BD">
      <w:pPr>
        <w:spacing w:before="240"/>
        <w:rPr>
          <w:rFonts w:cs="Arial"/>
          <w:iCs/>
          <w:color w:val="800000"/>
          <w:sz w:val="28"/>
          <w:lang w:val="en-US"/>
        </w:rPr>
      </w:pPr>
    </w:p>
    <w:p w14:paraId="69300054" w14:textId="77777777" w:rsidR="002279BD" w:rsidRPr="007355B1" w:rsidRDefault="002279BD" w:rsidP="005E64CE">
      <w:pPr>
        <w:spacing w:before="240"/>
        <w:jc w:val="center"/>
        <w:rPr>
          <w:rFonts w:cs="Arial"/>
          <w:iCs/>
          <w:color w:val="800000"/>
          <w:sz w:val="28"/>
          <w:lang w:val="en-US"/>
        </w:rPr>
      </w:pPr>
    </w:p>
    <w:p w14:paraId="718995AB" w14:textId="77777777" w:rsidR="005E64CE" w:rsidRPr="00F06998" w:rsidRDefault="002D2607" w:rsidP="00AF70F7">
      <w:pPr>
        <w:spacing w:before="240" w:after="0" w:line="360" w:lineRule="auto"/>
        <w:jc w:val="center"/>
        <w:rPr>
          <w:rFonts w:eastAsia="Times New Roman" w:cs="Arial"/>
          <w:b/>
          <w:i/>
          <w:color w:val="AC0000"/>
          <w:spacing w:val="40"/>
          <w:sz w:val="32"/>
          <w:szCs w:val="24"/>
          <w:lang w:val="en-US"/>
        </w:rPr>
      </w:pPr>
      <w:r>
        <w:rPr>
          <w:rFonts w:eastAsia="Times New Roman" w:cs="Arial"/>
          <w:b/>
          <w:i/>
          <w:color w:val="AC0000"/>
          <w:spacing w:val="40"/>
          <w:sz w:val="32"/>
          <w:szCs w:val="24"/>
          <w:lang w:val="en-US"/>
        </w:rPr>
        <w:t>Front-End Essentials</w:t>
      </w:r>
    </w:p>
    <w:p w14:paraId="463FA453" w14:textId="77777777" w:rsidR="005E64CE" w:rsidRPr="007355B1" w:rsidRDefault="00F06998" w:rsidP="00AF70F7">
      <w:pPr>
        <w:spacing w:before="240" w:after="0" w:line="360" w:lineRule="auto"/>
        <w:jc w:val="center"/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</w:pPr>
      <w:r>
        <w:rPr>
          <w:rFonts w:eastAsia="Times New Roman" w:cs="Arial"/>
          <w:b/>
          <w:color w:val="AC0000"/>
          <w:spacing w:val="40"/>
          <w:sz w:val="40"/>
          <w:szCs w:val="24"/>
          <w:lang w:val="en-AU"/>
        </w:rPr>
        <w:t>Lab Guides</w:t>
      </w:r>
    </w:p>
    <w:p w14:paraId="128FF0E0" w14:textId="77777777" w:rsidR="005E64CE" w:rsidRPr="007355B1" w:rsidRDefault="005E64CE" w:rsidP="005E64CE">
      <w:pPr>
        <w:rPr>
          <w:rFonts w:cs="Arial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119"/>
        <w:gridCol w:w="3324"/>
      </w:tblGrid>
      <w:tr w:rsidR="005E64CE" w:rsidRPr="007355B1" w14:paraId="37E3F4A9" w14:textId="77777777" w:rsidTr="00C35833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37188A5B" w14:textId="77777777" w:rsidR="005E64CE" w:rsidRPr="007355B1" w:rsidRDefault="007355B1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Document </w:t>
            </w:r>
            <w:r w:rsidR="005E64CE" w:rsidRPr="007355B1">
              <w:rPr>
                <w:rFonts w:ascii="Arial" w:hAnsi="Arial" w:cs="Arial"/>
                <w:bCs w:val="0"/>
                <w:color w:val="auto"/>
              </w:rPr>
              <w:t>Code</w:t>
            </w:r>
          </w:p>
        </w:tc>
        <w:tc>
          <w:tcPr>
            <w:tcW w:w="332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43809BC0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color w:val="auto"/>
              </w:rPr>
              <w:t>25e-BM/HR/HDCV/FSOFT</w:t>
            </w:r>
          </w:p>
        </w:tc>
      </w:tr>
      <w:tr w:rsidR="005E64CE" w:rsidRPr="007355B1" w14:paraId="45A13CF9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</w:tcPr>
          <w:p w14:paraId="3F2DBE0D" w14:textId="77777777" w:rsidR="005E64CE" w:rsidRPr="007355B1" w:rsidRDefault="00730E39" w:rsidP="00730E39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>Version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/>
          </w:tcPr>
          <w:p w14:paraId="58E0DD93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1.1</w:t>
            </w:r>
          </w:p>
        </w:tc>
      </w:tr>
      <w:tr w:rsidR="005E64CE" w:rsidRPr="007355B1" w14:paraId="0CF3D182" w14:textId="77777777" w:rsidTr="00C35833">
        <w:trPr>
          <w:jc w:val="center"/>
        </w:trPr>
        <w:tc>
          <w:tcPr>
            <w:tcW w:w="311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D9D9"/>
          </w:tcPr>
          <w:p w14:paraId="55ACFDDD" w14:textId="77777777" w:rsidR="005E64CE" w:rsidRPr="007355B1" w:rsidRDefault="005E64CE" w:rsidP="00171177">
            <w:pPr>
              <w:pStyle w:val="HeadingLv1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 w:val="0"/>
                <w:color w:val="auto"/>
              </w:rPr>
              <w:t xml:space="preserve">Effective </w:t>
            </w:r>
            <w:r w:rsidR="00171177" w:rsidRPr="007355B1">
              <w:rPr>
                <w:rFonts w:ascii="Arial" w:hAnsi="Arial" w:cs="Arial"/>
                <w:bCs w:val="0"/>
                <w:color w:val="auto"/>
              </w:rPr>
              <w:t>D</w:t>
            </w:r>
            <w:r w:rsidRPr="007355B1">
              <w:rPr>
                <w:rFonts w:ascii="Arial" w:hAnsi="Arial" w:cs="Arial"/>
                <w:bCs w:val="0"/>
                <w:color w:val="auto"/>
              </w:rPr>
              <w:t>ate</w:t>
            </w:r>
          </w:p>
        </w:tc>
        <w:tc>
          <w:tcPr>
            <w:tcW w:w="3324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D9D9D9"/>
          </w:tcPr>
          <w:p w14:paraId="6893E638" w14:textId="77777777" w:rsidR="005E64CE" w:rsidRPr="007355B1" w:rsidRDefault="007355B1" w:rsidP="00730E39">
            <w:pPr>
              <w:pStyle w:val="HeadingLv2"/>
              <w:ind w:left="0"/>
              <w:jc w:val="center"/>
              <w:rPr>
                <w:rFonts w:ascii="Arial" w:hAnsi="Arial" w:cs="Arial"/>
                <w:color w:val="auto"/>
              </w:rPr>
            </w:pPr>
            <w:r w:rsidRPr="007355B1">
              <w:rPr>
                <w:rFonts w:ascii="Arial" w:hAnsi="Arial" w:cs="Arial"/>
                <w:bCs/>
                <w:color w:val="auto"/>
              </w:rPr>
              <w:t>20/11/2012</w:t>
            </w:r>
          </w:p>
        </w:tc>
      </w:tr>
    </w:tbl>
    <w:p w14:paraId="00B90F91" w14:textId="77777777" w:rsidR="005E64CE" w:rsidRPr="007355B1" w:rsidRDefault="005E64CE" w:rsidP="005E64CE">
      <w:pPr>
        <w:pStyle w:val="NormalText"/>
        <w:rPr>
          <w:rFonts w:ascii="Arial" w:hAnsi="Arial" w:cs="Arial"/>
        </w:rPr>
      </w:pPr>
    </w:p>
    <w:p w14:paraId="5696EF03" w14:textId="77777777" w:rsidR="005E64CE" w:rsidRPr="007355B1" w:rsidRDefault="005E64CE" w:rsidP="005E64CE">
      <w:pPr>
        <w:rPr>
          <w:rFonts w:cs="Arial"/>
          <w:color w:val="000000"/>
        </w:rPr>
      </w:pPr>
    </w:p>
    <w:p w14:paraId="775C2EEA" w14:textId="77777777" w:rsidR="005E64CE" w:rsidRPr="007355B1" w:rsidRDefault="005E64CE" w:rsidP="005E64CE">
      <w:pPr>
        <w:pStyle w:val="CommentText"/>
        <w:rPr>
          <w:rFonts w:ascii="Arial" w:hAnsi="Arial" w:cs="Arial"/>
        </w:rPr>
      </w:pPr>
    </w:p>
    <w:p w14:paraId="2680B0BC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3208DB2A" w14:textId="77777777" w:rsidR="005E64CE" w:rsidRPr="007355B1" w:rsidRDefault="005E64CE" w:rsidP="005E64CE">
      <w:pPr>
        <w:jc w:val="center"/>
        <w:rPr>
          <w:rFonts w:cs="Arial"/>
          <w:bCs/>
          <w:lang w:val="en-US"/>
        </w:rPr>
      </w:pPr>
    </w:p>
    <w:p w14:paraId="18CC9CF2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7CADBCB6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302D994A" w14:textId="77777777" w:rsidR="005E64CE" w:rsidRPr="007355B1" w:rsidRDefault="005E64CE" w:rsidP="002279BD">
      <w:pPr>
        <w:rPr>
          <w:rFonts w:cs="Arial"/>
          <w:bCs/>
          <w:lang w:val="en-US"/>
        </w:rPr>
      </w:pPr>
    </w:p>
    <w:p w14:paraId="605E796F" w14:textId="77777777" w:rsidR="005E64CE" w:rsidRPr="007355B1" w:rsidRDefault="005E64CE" w:rsidP="005E64CE">
      <w:pPr>
        <w:jc w:val="center"/>
        <w:rPr>
          <w:rFonts w:cs="Arial"/>
          <w:bCs/>
        </w:rPr>
      </w:pPr>
    </w:p>
    <w:p w14:paraId="23657117" w14:textId="77777777" w:rsidR="002279BD" w:rsidRPr="007355B1" w:rsidRDefault="002279BD" w:rsidP="005E64CE">
      <w:pPr>
        <w:jc w:val="center"/>
        <w:rPr>
          <w:rFonts w:cs="Arial"/>
          <w:bCs/>
          <w:lang w:val="en-US"/>
        </w:rPr>
      </w:pPr>
    </w:p>
    <w:p w14:paraId="05B04A10" w14:textId="77777777" w:rsidR="00C35833" w:rsidRDefault="00C35833" w:rsidP="005E64CE">
      <w:pPr>
        <w:jc w:val="center"/>
        <w:rPr>
          <w:rFonts w:cs="Arial"/>
          <w:bCs/>
          <w:lang w:val="en-US"/>
        </w:rPr>
      </w:pPr>
    </w:p>
    <w:p w14:paraId="5715FEF5" w14:textId="77777777" w:rsidR="00BF4722" w:rsidRDefault="00BF4722" w:rsidP="005E64CE">
      <w:pPr>
        <w:jc w:val="center"/>
        <w:rPr>
          <w:rFonts w:cs="Arial"/>
          <w:bCs/>
          <w:lang w:val="en-US"/>
        </w:rPr>
      </w:pPr>
    </w:p>
    <w:p w14:paraId="01E2F139" w14:textId="77777777" w:rsidR="005E64CE" w:rsidRPr="000316A7" w:rsidRDefault="000316A7" w:rsidP="005E64CE">
      <w:pPr>
        <w:jc w:val="center"/>
        <w:rPr>
          <w:rFonts w:cs="Arial"/>
          <w:b/>
          <w:bCs/>
          <w:lang w:val="en-GB"/>
        </w:rPr>
      </w:pPr>
      <w:r>
        <w:rPr>
          <w:rFonts w:cs="Arial"/>
          <w:b/>
          <w:bCs/>
        </w:rPr>
        <w:t>Hanoi, 04</w:t>
      </w:r>
      <w:r w:rsidR="005E64CE" w:rsidRPr="007355B1">
        <w:rPr>
          <w:rFonts w:cs="Arial"/>
          <w:b/>
          <w:bCs/>
        </w:rPr>
        <w:t>/</w:t>
      </w:r>
      <w:r>
        <w:rPr>
          <w:rFonts w:cs="Arial"/>
          <w:b/>
          <w:bCs/>
          <w:lang w:val="en-GB"/>
        </w:rPr>
        <w:t>2019</w:t>
      </w:r>
    </w:p>
    <w:p w14:paraId="7A4CC09D" w14:textId="77777777" w:rsidR="005E64CE" w:rsidRPr="007355B1" w:rsidRDefault="005E64CE" w:rsidP="00171177">
      <w:pPr>
        <w:pStyle w:val="NormalH"/>
      </w:pPr>
      <w:r w:rsidRPr="007355B1">
        <w:lastRenderedPageBreak/>
        <w:t>RECORD OF CHANGES</w:t>
      </w:r>
    </w:p>
    <w:p w14:paraId="6D864DFB" w14:textId="77777777" w:rsidR="005E64CE" w:rsidRPr="007355B1" w:rsidRDefault="005E64CE" w:rsidP="00AF70F7">
      <w:pPr>
        <w:pStyle w:val="Footer"/>
        <w:keepLines/>
        <w:ind w:left="0"/>
        <w:jc w:val="both"/>
        <w:rPr>
          <w:rFonts w:ascii="Arial" w:eastAsia="Times New Roman" w:hAnsi="Arial" w:cs="Arial"/>
        </w:rPr>
      </w:pPr>
    </w:p>
    <w:tbl>
      <w:tblPr>
        <w:tblW w:w="8899" w:type="dxa"/>
        <w:tblInd w:w="8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540"/>
        <w:gridCol w:w="1530"/>
        <w:gridCol w:w="2948"/>
        <w:gridCol w:w="1271"/>
        <w:gridCol w:w="1170"/>
        <w:gridCol w:w="1440"/>
      </w:tblGrid>
      <w:tr w:rsidR="007355B1" w:rsidRPr="007355B1" w14:paraId="6F3B55D0" w14:textId="77777777" w:rsidTr="00BF4722">
        <w:tc>
          <w:tcPr>
            <w:tcW w:w="540" w:type="dxa"/>
            <w:shd w:val="clear" w:color="auto" w:fill="D9D9D9"/>
          </w:tcPr>
          <w:p w14:paraId="546A8C32" w14:textId="77777777" w:rsidR="007355B1" w:rsidRPr="007355B1" w:rsidRDefault="007355B1" w:rsidP="007355B1">
            <w:pPr>
              <w:pStyle w:val="Bangheader"/>
              <w:rPr>
                <w:rFonts w:cs="Arial"/>
                <w:color w:val="800000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</w:t>
            </w:r>
          </w:p>
        </w:tc>
        <w:tc>
          <w:tcPr>
            <w:tcW w:w="1530" w:type="dxa"/>
            <w:shd w:val="clear" w:color="auto" w:fill="D9D9D9"/>
          </w:tcPr>
          <w:p w14:paraId="1691374E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Effective Date</w:t>
            </w:r>
          </w:p>
        </w:tc>
        <w:tc>
          <w:tcPr>
            <w:tcW w:w="2948" w:type="dxa"/>
            <w:shd w:val="clear" w:color="auto" w:fill="D9D9D9"/>
          </w:tcPr>
          <w:p w14:paraId="5C035658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 w:rsidRPr="007355B1">
              <w:rPr>
                <w:rFonts w:cs="Arial"/>
                <w:sz w:val="18"/>
                <w:szCs w:val="18"/>
              </w:rPr>
              <w:t>Change Description</w:t>
            </w:r>
          </w:p>
        </w:tc>
        <w:tc>
          <w:tcPr>
            <w:tcW w:w="1271" w:type="dxa"/>
            <w:shd w:val="clear" w:color="auto" w:fill="D9D9D9"/>
          </w:tcPr>
          <w:p w14:paraId="071451DA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Reason</w:t>
            </w:r>
          </w:p>
        </w:tc>
        <w:tc>
          <w:tcPr>
            <w:tcW w:w="1170" w:type="dxa"/>
            <w:shd w:val="clear" w:color="auto" w:fill="D9D9D9"/>
          </w:tcPr>
          <w:p w14:paraId="3194D08B" w14:textId="77777777" w:rsidR="007355B1" w:rsidRP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Reviewer</w:t>
            </w:r>
          </w:p>
        </w:tc>
        <w:tc>
          <w:tcPr>
            <w:tcW w:w="1440" w:type="dxa"/>
            <w:shd w:val="clear" w:color="auto" w:fill="D9D9D9"/>
          </w:tcPr>
          <w:p w14:paraId="35112EC0" w14:textId="77777777" w:rsidR="007355B1" w:rsidRDefault="007355B1" w:rsidP="007355B1">
            <w:pPr>
              <w:pStyle w:val="Banghead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Approver</w:t>
            </w:r>
          </w:p>
        </w:tc>
      </w:tr>
      <w:tr w:rsidR="007355B1" w:rsidRPr="007355B1" w14:paraId="6D52D535" w14:textId="77777777" w:rsidTr="00BF4722">
        <w:tc>
          <w:tcPr>
            <w:tcW w:w="540" w:type="dxa"/>
          </w:tcPr>
          <w:p w14:paraId="5257F323" w14:textId="77777777" w:rsidR="007355B1" w:rsidRPr="007355B1" w:rsidRDefault="007355B1" w:rsidP="00BF4722">
            <w:pPr>
              <w:pStyle w:val="Bang"/>
              <w:numPr>
                <w:ilvl w:val="0"/>
                <w:numId w:val="13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1317792F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25/Jun/2018</w:t>
            </w:r>
          </w:p>
        </w:tc>
        <w:tc>
          <w:tcPr>
            <w:tcW w:w="2948" w:type="dxa"/>
          </w:tcPr>
          <w:p w14:paraId="0690B008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Create a new Lab</w:t>
            </w:r>
          </w:p>
        </w:tc>
        <w:tc>
          <w:tcPr>
            <w:tcW w:w="1271" w:type="dxa"/>
          </w:tcPr>
          <w:p w14:paraId="77BDDFF8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Create new</w:t>
            </w:r>
          </w:p>
        </w:tc>
        <w:tc>
          <w:tcPr>
            <w:tcW w:w="1170" w:type="dxa"/>
          </w:tcPr>
          <w:p w14:paraId="4A462EB8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DieuNT1</w:t>
            </w:r>
          </w:p>
        </w:tc>
        <w:tc>
          <w:tcPr>
            <w:tcW w:w="1440" w:type="dxa"/>
          </w:tcPr>
          <w:p w14:paraId="017B2BFA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VinhNV</w:t>
            </w:r>
          </w:p>
        </w:tc>
      </w:tr>
      <w:tr w:rsidR="007355B1" w:rsidRPr="007355B1" w14:paraId="2B18C552" w14:textId="77777777" w:rsidTr="00BF4722">
        <w:tc>
          <w:tcPr>
            <w:tcW w:w="540" w:type="dxa"/>
          </w:tcPr>
          <w:p w14:paraId="1DCA45B9" w14:textId="77777777" w:rsidR="007355B1" w:rsidRPr="007355B1" w:rsidRDefault="007355B1" w:rsidP="00BF4722">
            <w:pPr>
              <w:pStyle w:val="Bang"/>
              <w:numPr>
                <w:ilvl w:val="0"/>
                <w:numId w:val="13"/>
              </w:num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73E185C6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01/May/2019</w:t>
            </w:r>
          </w:p>
        </w:tc>
        <w:tc>
          <w:tcPr>
            <w:tcW w:w="2948" w:type="dxa"/>
          </w:tcPr>
          <w:p w14:paraId="2DD5E648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Update Fsoft Template</w:t>
            </w:r>
          </w:p>
        </w:tc>
        <w:tc>
          <w:tcPr>
            <w:tcW w:w="1271" w:type="dxa"/>
          </w:tcPr>
          <w:p w14:paraId="01F01A9F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Update</w:t>
            </w:r>
          </w:p>
        </w:tc>
        <w:tc>
          <w:tcPr>
            <w:tcW w:w="1170" w:type="dxa"/>
          </w:tcPr>
          <w:p w14:paraId="7339FDA8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DieuNT1</w:t>
            </w:r>
          </w:p>
        </w:tc>
        <w:tc>
          <w:tcPr>
            <w:tcW w:w="1440" w:type="dxa"/>
          </w:tcPr>
          <w:p w14:paraId="12C50335" w14:textId="77777777" w:rsidR="007355B1" w:rsidRPr="007355B1" w:rsidRDefault="00BF4722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VinhNV</w:t>
            </w:r>
          </w:p>
        </w:tc>
      </w:tr>
      <w:tr w:rsidR="007355B1" w:rsidRPr="007355B1" w14:paraId="63E07624" w14:textId="77777777" w:rsidTr="00BF4722">
        <w:tc>
          <w:tcPr>
            <w:tcW w:w="540" w:type="dxa"/>
          </w:tcPr>
          <w:p w14:paraId="7056B60D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4992F3B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259C1849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705C5E77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22A0F30B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1398B18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2C3B726E" w14:textId="77777777" w:rsidTr="00BF4722">
        <w:tc>
          <w:tcPr>
            <w:tcW w:w="540" w:type="dxa"/>
          </w:tcPr>
          <w:p w14:paraId="35212FF3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5539543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135FD09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5DD2F7B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175274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0670B0C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5BF7ACAE" w14:textId="77777777" w:rsidTr="00BF4722">
        <w:tc>
          <w:tcPr>
            <w:tcW w:w="540" w:type="dxa"/>
          </w:tcPr>
          <w:p w14:paraId="7FA1AFA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78DC4B0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363669E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6089F5EC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27AC364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14AA1516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0EC079B8" w14:textId="77777777" w:rsidTr="00BF4722">
        <w:tc>
          <w:tcPr>
            <w:tcW w:w="540" w:type="dxa"/>
          </w:tcPr>
          <w:p w14:paraId="47A8782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25178F46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13E02EF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1A77B9D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7E203DD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35F18D2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16B3BED7" w14:textId="77777777" w:rsidTr="00BF4722">
        <w:tc>
          <w:tcPr>
            <w:tcW w:w="540" w:type="dxa"/>
          </w:tcPr>
          <w:p w14:paraId="090A40F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696A20C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2777B00F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35A9F369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53EBD351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1916B1E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6B238C7C" w14:textId="77777777" w:rsidTr="00BF4722">
        <w:tc>
          <w:tcPr>
            <w:tcW w:w="540" w:type="dxa"/>
          </w:tcPr>
          <w:p w14:paraId="08AD025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704095D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78C0E35E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1ADF890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C97CEF2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36EADCC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20D8C4DA" w14:textId="77777777" w:rsidTr="00BF4722">
        <w:tc>
          <w:tcPr>
            <w:tcW w:w="540" w:type="dxa"/>
          </w:tcPr>
          <w:p w14:paraId="4DD16FF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76C19844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7BFB6FB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77F9F25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4AD296E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0BF3BE50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55B1" w:rsidRPr="007355B1" w14:paraId="4BBDC10A" w14:textId="77777777" w:rsidTr="00BF4722">
        <w:tc>
          <w:tcPr>
            <w:tcW w:w="540" w:type="dxa"/>
          </w:tcPr>
          <w:p w14:paraId="3704A51B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30" w:type="dxa"/>
          </w:tcPr>
          <w:p w14:paraId="483EC25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48" w:type="dxa"/>
          </w:tcPr>
          <w:p w14:paraId="2AB27307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1" w:type="dxa"/>
          </w:tcPr>
          <w:p w14:paraId="1AF38AD8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C2235E5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40" w:type="dxa"/>
          </w:tcPr>
          <w:p w14:paraId="177A593A" w14:textId="77777777" w:rsidR="007355B1" w:rsidRPr="007355B1" w:rsidRDefault="007355B1" w:rsidP="00911129">
            <w:pPr>
              <w:pStyle w:val="Bang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A37499" w14:textId="77777777" w:rsidR="005E64CE" w:rsidRPr="007355B1" w:rsidRDefault="005E64CE" w:rsidP="005E64CE">
      <w:pPr>
        <w:rPr>
          <w:rFonts w:cs="Arial"/>
          <w:bCs/>
        </w:rPr>
      </w:pPr>
    </w:p>
    <w:p w14:paraId="1EBCF4DD" w14:textId="77777777" w:rsidR="002F3B39" w:rsidRPr="007355B1" w:rsidRDefault="005E64CE">
      <w:pPr>
        <w:rPr>
          <w:rFonts w:cs="Arial"/>
          <w:lang w:val="en-US"/>
        </w:rPr>
      </w:pPr>
      <w:r w:rsidRPr="007355B1">
        <w:rPr>
          <w:rFonts w:cs="Arial"/>
        </w:rPr>
        <w:br w:type="page"/>
      </w:r>
    </w:p>
    <w:p w14:paraId="520A8F9C" w14:textId="77777777" w:rsidR="002F3B39" w:rsidRPr="007355B1" w:rsidRDefault="002F3B39" w:rsidP="00171177">
      <w:pPr>
        <w:pStyle w:val="TOCHeading"/>
        <w:rPr>
          <w:rFonts w:ascii="Arial" w:hAnsi="Arial" w:cs="Arial"/>
        </w:rPr>
      </w:pPr>
      <w:r w:rsidRPr="007355B1">
        <w:rPr>
          <w:rFonts w:ascii="Arial" w:hAnsi="Arial" w:cs="Arial"/>
        </w:rPr>
        <w:lastRenderedPageBreak/>
        <w:t>Contents</w:t>
      </w:r>
    </w:p>
    <w:bookmarkStart w:id="0" w:name="_GoBack"/>
    <w:bookmarkEnd w:id="0"/>
    <w:p w14:paraId="0843B9B3" w14:textId="0598CC49" w:rsidR="007F1137" w:rsidRDefault="00B94847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\t "FA_Lev3,3" </w:instrText>
      </w:r>
      <w:r>
        <w:rPr>
          <w:rFonts w:cs="Arial"/>
        </w:rPr>
        <w:fldChar w:fldCharType="separate"/>
      </w:r>
      <w:hyperlink w:anchor="_Toc13494760" w:history="1">
        <w:r w:rsidR="007F1137" w:rsidRPr="00C772E9">
          <w:rPr>
            <w:rStyle w:val="Hyperlink"/>
            <w:rFonts w:cs="Arial"/>
            <w:noProof/>
          </w:rPr>
          <w:t>Day 2. Unit 3 – Bootstrap 4</w:t>
        </w:r>
        <w:r w:rsidR="007F1137">
          <w:rPr>
            <w:noProof/>
            <w:webHidden/>
          </w:rPr>
          <w:tab/>
        </w:r>
        <w:r w:rsidR="007F1137">
          <w:rPr>
            <w:noProof/>
            <w:webHidden/>
          </w:rPr>
          <w:fldChar w:fldCharType="begin"/>
        </w:r>
        <w:r w:rsidR="007F1137">
          <w:rPr>
            <w:noProof/>
            <w:webHidden/>
          </w:rPr>
          <w:instrText xml:space="preserve"> PAGEREF _Toc13494760 \h </w:instrText>
        </w:r>
        <w:r w:rsidR="007F1137">
          <w:rPr>
            <w:noProof/>
            <w:webHidden/>
          </w:rPr>
        </w:r>
        <w:r w:rsidR="007F1137">
          <w:rPr>
            <w:noProof/>
            <w:webHidden/>
          </w:rPr>
          <w:fldChar w:fldCharType="separate"/>
        </w:r>
        <w:r w:rsidR="007F1137">
          <w:rPr>
            <w:noProof/>
            <w:webHidden/>
          </w:rPr>
          <w:t>4</w:t>
        </w:r>
        <w:r w:rsidR="007F1137">
          <w:rPr>
            <w:noProof/>
            <w:webHidden/>
          </w:rPr>
          <w:fldChar w:fldCharType="end"/>
        </w:r>
      </w:hyperlink>
    </w:p>
    <w:p w14:paraId="2937C279" w14:textId="64F9ECBE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1" w:history="1">
        <w:r w:rsidRPr="00C772E9">
          <w:rPr>
            <w:rStyle w:val="Hyperlink"/>
            <w:noProof/>
          </w:rPr>
          <w:t>Objectives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2C6982" w14:textId="5C6110E2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2" w:history="1">
        <w:r w:rsidRPr="00C772E9">
          <w:rPr>
            <w:rStyle w:val="Hyperlink"/>
            <w:noProof/>
          </w:rPr>
          <w:t>Technical Requirements: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D879FD" w14:textId="68BB1DCB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3" w:history="1">
        <w:r w:rsidRPr="00C772E9">
          <w:rPr>
            <w:rStyle w:val="Hyperlink"/>
            <w:noProof/>
          </w:rPr>
          <w:t>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CCCFF9" w14:textId="7171FE5B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4" w:history="1">
        <w:r w:rsidRPr="00C772E9">
          <w:rPr>
            <w:rStyle w:val="Hyperlink"/>
            <w:noProof/>
          </w:rPr>
          <w:t>Guidelines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538754" w14:textId="491295AC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5" w:history="1">
        <w:r w:rsidRPr="00C772E9">
          <w:rPr>
            <w:rStyle w:val="Hyperlink"/>
            <w:bCs/>
            <w:noProof/>
          </w:rPr>
          <w:t>Step 1: Create project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7B95BA" w14:textId="300EA663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6" w:history="1">
        <w:r w:rsidRPr="00C772E9">
          <w:rPr>
            <w:rStyle w:val="Hyperlink"/>
            <w:bCs/>
            <w:noProof/>
          </w:rPr>
          <w:t>Step 2: Open project in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2BF635" w14:textId="18838F1C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7" w:history="1">
        <w:r w:rsidRPr="00C772E9">
          <w:rPr>
            <w:rStyle w:val="Hyperlink"/>
            <w:bCs/>
            <w:noProof/>
          </w:rPr>
          <w:t>Step 3: Create basic HTML5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912FFD" w14:textId="1D575671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8" w:history="1">
        <w:r w:rsidRPr="00C772E9">
          <w:rPr>
            <w:rStyle w:val="Hyperlink"/>
            <w:bCs/>
            <w:noProof/>
          </w:rPr>
          <w:t>Step 4: Edit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EAC37F" w14:textId="5DC2D57C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69" w:history="1">
        <w:r w:rsidRPr="00C772E9">
          <w:rPr>
            <w:rStyle w:val="Hyperlink"/>
            <w:bCs/>
            <w:noProof/>
          </w:rPr>
          <w:t>Step 5: Open Web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5A96A9" w14:textId="4BEB6BC2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70" w:history="1">
        <w:r w:rsidRPr="00C772E9">
          <w:rPr>
            <w:rStyle w:val="Hyperlink"/>
            <w:bCs/>
            <w:noProof/>
          </w:rPr>
          <w:t>Step 6: Add Bootstrap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529BB8" w14:textId="3DDC9958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71" w:history="1">
        <w:r w:rsidRPr="00C772E9">
          <w:rPr>
            <w:rStyle w:val="Hyperlink"/>
            <w:bCs/>
            <w:noProof/>
          </w:rPr>
          <w:t>Step 7: Add Font Awesome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2CE93E" w14:textId="62160CD9" w:rsidR="007F1137" w:rsidRDefault="007F1137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/>
        </w:rPr>
      </w:pPr>
      <w:hyperlink w:anchor="_Toc13494772" w:history="1">
        <w:r w:rsidRPr="00C772E9">
          <w:rPr>
            <w:rStyle w:val="Hyperlink"/>
            <w:bCs/>
            <w:noProof/>
          </w:rPr>
          <w:t>Step 8: Implement Header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6D2D08" w14:textId="64576828" w:rsidR="002F3B39" w:rsidRPr="007355B1" w:rsidRDefault="00B94847">
      <w:pPr>
        <w:rPr>
          <w:rFonts w:cs="Arial"/>
        </w:rPr>
      </w:pPr>
      <w:r>
        <w:rPr>
          <w:rFonts w:cs="Arial"/>
        </w:rPr>
        <w:fldChar w:fldCharType="end"/>
      </w:r>
    </w:p>
    <w:p w14:paraId="26658DFC" w14:textId="77777777" w:rsidR="00DA3871" w:rsidRPr="007355B1" w:rsidRDefault="00DA3871">
      <w:pPr>
        <w:rPr>
          <w:rFonts w:cs="Arial"/>
        </w:rPr>
      </w:pPr>
    </w:p>
    <w:p w14:paraId="2104BC9D" w14:textId="77777777" w:rsidR="00DA3871" w:rsidRPr="007355B1" w:rsidRDefault="00DA3871">
      <w:pPr>
        <w:rPr>
          <w:rFonts w:cs="Arial"/>
        </w:rPr>
      </w:pPr>
    </w:p>
    <w:p w14:paraId="4DC49220" w14:textId="77777777" w:rsidR="00DA3871" w:rsidRPr="007355B1" w:rsidRDefault="00DA3871" w:rsidP="00DA3871">
      <w:pPr>
        <w:tabs>
          <w:tab w:val="left" w:pos="8070"/>
        </w:tabs>
        <w:rPr>
          <w:rFonts w:cs="Arial"/>
        </w:rPr>
      </w:pPr>
      <w:r w:rsidRPr="007355B1">
        <w:rPr>
          <w:rFonts w:cs="Arial"/>
        </w:rPr>
        <w:tab/>
      </w:r>
    </w:p>
    <w:p w14:paraId="0926AD38" w14:textId="77777777" w:rsidR="009521F1" w:rsidRPr="007355B1" w:rsidRDefault="005940DB" w:rsidP="009521F1">
      <w:pPr>
        <w:rPr>
          <w:rFonts w:cs="Arial"/>
          <w:i/>
          <w:color w:val="0070C0"/>
          <w:lang w:val="en-US"/>
        </w:rPr>
      </w:pPr>
      <w:r w:rsidRPr="007355B1">
        <w:rPr>
          <w:rFonts w:cs="Arial"/>
        </w:rPr>
        <w:br w:type="page"/>
      </w:r>
    </w:p>
    <w:tbl>
      <w:tblPr>
        <w:tblW w:w="9776" w:type="dxa"/>
        <w:tblBorders>
          <w:top w:val="single" w:sz="4" w:space="0" w:color="2F5496" w:themeColor="accent5" w:themeShade="BF"/>
          <w:left w:val="single" w:sz="4" w:space="0" w:color="2F5496" w:themeColor="accent5" w:themeShade="BF"/>
          <w:bottom w:val="single" w:sz="4" w:space="0" w:color="2F5496" w:themeColor="accent5" w:themeShade="BF"/>
          <w:right w:val="single" w:sz="4" w:space="0" w:color="2F5496" w:themeColor="accent5" w:themeShade="BF"/>
          <w:insideH w:val="single" w:sz="4" w:space="0" w:color="2F5496" w:themeColor="accent5" w:themeShade="BF"/>
          <w:insideV w:val="single" w:sz="4" w:space="0" w:color="2F5496" w:themeColor="accent5" w:themeShade="BF"/>
        </w:tblBorders>
        <w:tblLook w:val="04A0" w:firstRow="1" w:lastRow="0" w:firstColumn="1" w:lastColumn="0" w:noHBand="0" w:noVBand="1"/>
      </w:tblPr>
      <w:tblGrid>
        <w:gridCol w:w="3408"/>
        <w:gridCol w:w="6368"/>
      </w:tblGrid>
      <w:tr w:rsidR="009521F1" w:rsidRPr="00475B9E" w14:paraId="0F8F563C" w14:textId="77777777" w:rsidTr="00BE773D">
        <w:trPr>
          <w:trHeight w:val="1331"/>
        </w:trPr>
        <w:tc>
          <w:tcPr>
            <w:tcW w:w="3408" w:type="dxa"/>
            <w:vAlign w:val="bottom"/>
          </w:tcPr>
          <w:p w14:paraId="2BCFFDC9" w14:textId="77777777" w:rsidR="009521F1" w:rsidRPr="0025607C" w:rsidRDefault="009521F1" w:rsidP="00BE773D">
            <w:pPr>
              <w:jc w:val="center"/>
              <w:rPr>
                <w:rFonts w:ascii="Candara" w:hAnsi="Candara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2674B3F" wp14:editId="0FBE7CFE">
                  <wp:extent cx="1733798" cy="889129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go Fresher Academy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55" b="26762"/>
                          <a:stretch/>
                        </pic:blipFill>
                        <pic:spPr bwMode="auto">
                          <a:xfrm>
                            <a:off x="0" y="0"/>
                            <a:ext cx="1733798" cy="889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8" w:type="dxa"/>
            <w:shd w:val="clear" w:color="auto" w:fill="2F5496" w:themeFill="accent5" w:themeFillShade="BF"/>
            <w:vAlign w:val="center"/>
          </w:tcPr>
          <w:p w14:paraId="6547C396" w14:textId="594392C3" w:rsidR="009521F1" w:rsidRPr="00EF3F1B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Cs w:val="24"/>
              </w:rPr>
            </w:pPr>
            <w:r w:rsidRPr="00EF3F1B">
              <w:rPr>
                <w:rFonts w:cs="Arial"/>
                <w:b/>
                <w:color w:val="FFFFFF" w:themeColor="background1"/>
                <w:szCs w:val="24"/>
              </w:rPr>
              <w:t xml:space="preserve">CODE:  </w:t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="002C7D8F">
              <w:rPr>
                <w:rFonts w:cs="Arial"/>
                <w:b/>
                <w:color w:val="FFFFFF" w:themeColor="background1"/>
                <w:szCs w:val="24"/>
                <w:lang w:val="en-GB"/>
              </w:rPr>
              <w:t>FEE.</w:t>
            </w:r>
            <w:r w:rsidR="00005B29">
              <w:rPr>
                <w:rFonts w:cs="Arial"/>
                <w:b/>
                <w:color w:val="FFFFFF" w:themeColor="background1"/>
                <w:szCs w:val="24"/>
                <w:lang w:val="en-GB"/>
              </w:rPr>
              <w:t>M</w:t>
            </w:r>
            <w:r w:rsidR="002C7D8F">
              <w:rPr>
                <w:rFonts w:cs="Arial"/>
                <w:b/>
                <w:color w:val="FFFFFF" w:themeColor="background1"/>
                <w:szCs w:val="24"/>
                <w:lang w:val="en-GB"/>
              </w:rPr>
              <w:t>.L</w:t>
            </w:r>
            <w:r w:rsidR="00C940AB">
              <w:rPr>
                <w:rFonts w:cs="Arial"/>
                <w:b/>
                <w:color w:val="FFFFFF" w:themeColor="background1"/>
                <w:szCs w:val="24"/>
                <w:lang w:val="en-GB"/>
              </w:rPr>
              <w:t>2</w:t>
            </w:r>
            <w:r w:rsidR="002C7D8F">
              <w:rPr>
                <w:rFonts w:cs="Arial"/>
                <w:b/>
                <w:color w:val="FFFFFF" w:themeColor="background1"/>
                <w:szCs w:val="24"/>
                <w:lang w:val="en-GB"/>
              </w:rPr>
              <w:t>0</w:t>
            </w:r>
            <w:r w:rsidR="00C940AB">
              <w:rPr>
                <w:rFonts w:cs="Arial"/>
                <w:b/>
                <w:color w:val="FFFFFF" w:themeColor="background1"/>
                <w:szCs w:val="24"/>
                <w:lang w:val="en-GB"/>
              </w:rPr>
              <w:t>1 (Bootstrap 4)</w:t>
            </w:r>
          </w:p>
          <w:p w14:paraId="0D273AD8" w14:textId="240FD983" w:rsidR="009521F1" w:rsidRPr="009521F1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Cs w:val="24"/>
                <w:lang w:val="en-GB"/>
              </w:rPr>
            </w:pPr>
            <w:r w:rsidRPr="00EF3F1B">
              <w:rPr>
                <w:rFonts w:cs="Arial"/>
                <w:b/>
                <w:color w:val="FFFFFF" w:themeColor="background1"/>
                <w:szCs w:val="24"/>
              </w:rPr>
              <w:t>TYPE:</w:t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="00005B29">
              <w:rPr>
                <w:rFonts w:cs="Arial"/>
                <w:b/>
                <w:color w:val="FFFFFF" w:themeColor="background1"/>
                <w:szCs w:val="24"/>
                <w:lang w:val="en-GB"/>
              </w:rPr>
              <w:t>Medium</w:t>
            </w:r>
          </w:p>
          <w:p w14:paraId="350932C8" w14:textId="73ED51CF" w:rsidR="009521F1" w:rsidRPr="00005B29" w:rsidRDefault="009521F1" w:rsidP="00BE773D">
            <w:pPr>
              <w:spacing w:after="120"/>
              <w:rPr>
                <w:rFonts w:cs="Arial"/>
                <w:b/>
                <w:color w:val="FFFFFF" w:themeColor="background1"/>
                <w:szCs w:val="24"/>
                <w:lang w:val="en-US"/>
              </w:rPr>
            </w:pPr>
            <w:r w:rsidRPr="00EF3F1B">
              <w:rPr>
                <w:rFonts w:cs="Arial"/>
                <w:b/>
                <w:color w:val="FFFFFF" w:themeColor="background1"/>
                <w:szCs w:val="24"/>
              </w:rPr>
              <w:t>LOC:</w:t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="00005B29">
              <w:rPr>
                <w:rFonts w:cs="Arial"/>
                <w:b/>
                <w:color w:val="FFFFFF" w:themeColor="background1"/>
                <w:szCs w:val="24"/>
                <w:lang w:val="en-US"/>
              </w:rPr>
              <w:t>200</w:t>
            </w:r>
          </w:p>
          <w:p w14:paraId="3CEDF2FB" w14:textId="3A6E1396" w:rsidR="009521F1" w:rsidRPr="0025607C" w:rsidRDefault="009521F1" w:rsidP="00BE773D">
            <w:pPr>
              <w:spacing w:after="120"/>
              <w:rPr>
                <w:rFonts w:ascii="Candara" w:hAnsi="Candara"/>
                <w:b/>
                <w:sz w:val="32"/>
              </w:rPr>
            </w:pPr>
            <w:r w:rsidRPr="00EF3F1B">
              <w:rPr>
                <w:rFonts w:cs="Arial"/>
                <w:b/>
                <w:color w:val="FFFFFF" w:themeColor="background1"/>
                <w:szCs w:val="24"/>
              </w:rPr>
              <w:t xml:space="preserve">DURATION: </w:t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ab/>
            </w:r>
            <w:r w:rsidR="009A0EC6">
              <w:rPr>
                <w:rFonts w:cs="Arial"/>
                <w:b/>
                <w:color w:val="FFFFFF" w:themeColor="background1"/>
                <w:szCs w:val="24"/>
                <w:lang w:val="en-US"/>
              </w:rPr>
              <w:t>90</w:t>
            </w:r>
            <w:r w:rsidRPr="00EF3F1B">
              <w:rPr>
                <w:rFonts w:cs="Arial"/>
                <w:b/>
                <w:color w:val="FFFFFF" w:themeColor="background1"/>
                <w:szCs w:val="24"/>
              </w:rPr>
              <w:t xml:space="preserve"> MINUTES</w:t>
            </w:r>
          </w:p>
        </w:tc>
      </w:tr>
    </w:tbl>
    <w:p w14:paraId="08EC077A" w14:textId="77777777" w:rsidR="005940DB" w:rsidRPr="007355B1" w:rsidRDefault="005940DB" w:rsidP="00BA3600">
      <w:pPr>
        <w:rPr>
          <w:rFonts w:cs="Arial"/>
          <w:i/>
          <w:color w:val="0070C0"/>
        </w:rPr>
      </w:pPr>
    </w:p>
    <w:p w14:paraId="61E79854" w14:textId="5CE4EB37" w:rsidR="00E541BE" w:rsidRPr="007355B1" w:rsidRDefault="000C1FE0" w:rsidP="00171177">
      <w:pPr>
        <w:pStyle w:val="Heading1"/>
        <w:rPr>
          <w:rFonts w:ascii="Arial" w:hAnsi="Arial" w:cs="Arial"/>
        </w:rPr>
      </w:pPr>
      <w:bookmarkStart w:id="1" w:name="_Toc13494760"/>
      <w:r w:rsidRPr="007355B1">
        <w:rPr>
          <w:rFonts w:ascii="Arial" w:hAnsi="Arial" w:cs="Arial"/>
        </w:rPr>
        <w:t xml:space="preserve">Day </w:t>
      </w:r>
      <w:r w:rsidR="00665005">
        <w:rPr>
          <w:rFonts w:ascii="Arial" w:hAnsi="Arial" w:cs="Arial"/>
        </w:rPr>
        <w:t>2</w:t>
      </w:r>
      <w:r w:rsidR="00BA3600" w:rsidRPr="007355B1">
        <w:rPr>
          <w:rFonts w:ascii="Arial" w:hAnsi="Arial" w:cs="Arial"/>
        </w:rPr>
        <w:t>.</w:t>
      </w:r>
      <w:r w:rsidRPr="007355B1">
        <w:rPr>
          <w:rFonts w:ascii="Arial" w:hAnsi="Arial" w:cs="Arial"/>
        </w:rPr>
        <w:t xml:space="preserve"> </w:t>
      </w:r>
      <w:r w:rsidR="009B16A0">
        <w:rPr>
          <w:rFonts w:ascii="Arial" w:hAnsi="Arial" w:cs="Arial"/>
        </w:rPr>
        <w:t xml:space="preserve">Unit </w:t>
      </w:r>
      <w:r w:rsidR="00665005">
        <w:rPr>
          <w:rFonts w:ascii="Arial" w:hAnsi="Arial" w:cs="Arial"/>
        </w:rPr>
        <w:t>3</w:t>
      </w:r>
      <w:r w:rsidR="009B16A0">
        <w:rPr>
          <w:rFonts w:ascii="Arial" w:hAnsi="Arial" w:cs="Arial"/>
        </w:rPr>
        <w:t xml:space="preserve"> </w:t>
      </w:r>
      <w:r w:rsidR="00665005">
        <w:rPr>
          <w:rFonts w:ascii="Arial" w:hAnsi="Arial" w:cs="Arial"/>
        </w:rPr>
        <w:t>–</w:t>
      </w:r>
      <w:r w:rsidR="009B16A0">
        <w:rPr>
          <w:rFonts w:ascii="Arial" w:hAnsi="Arial" w:cs="Arial"/>
        </w:rPr>
        <w:t xml:space="preserve"> </w:t>
      </w:r>
      <w:r w:rsidR="004A1C4A">
        <w:rPr>
          <w:rFonts w:ascii="Arial" w:hAnsi="Arial" w:cs="Arial"/>
        </w:rPr>
        <w:t>Bootstrap</w:t>
      </w:r>
      <w:r w:rsidR="00147DFC">
        <w:rPr>
          <w:rFonts w:ascii="Arial" w:hAnsi="Arial" w:cs="Arial"/>
        </w:rPr>
        <w:t xml:space="preserve"> 4</w:t>
      </w:r>
      <w:bookmarkEnd w:id="1"/>
    </w:p>
    <w:p w14:paraId="0CCBB386" w14:textId="045333CE" w:rsidR="000C1FE0" w:rsidRPr="00E46203" w:rsidRDefault="000C1FE0" w:rsidP="00F35F60">
      <w:pPr>
        <w:pStyle w:val="FALev3"/>
        <w:spacing w:before="120" w:after="120"/>
        <w:rPr>
          <w:szCs w:val="26"/>
        </w:rPr>
      </w:pPr>
      <w:bookmarkStart w:id="2" w:name="_Toc13494761"/>
      <w:r w:rsidRPr="00E46203">
        <w:rPr>
          <w:szCs w:val="26"/>
        </w:rPr>
        <w:t>Objective</w:t>
      </w:r>
      <w:r w:rsidR="00B94847" w:rsidRPr="00E46203">
        <w:rPr>
          <w:szCs w:val="26"/>
        </w:rPr>
        <w:t>s</w:t>
      </w:r>
      <w:bookmarkEnd w:id="2"/>
    </w:p>
    <w:p w14:paraId="7DB2C975" w14:textId="77777777" w:rsidR="0056360F" w:rsidRPr="00397C0D" w:rsidRDefault="0056360F" w:rsidP="00397C0D">
      <w:pPr>
        <w:pStyle w:val="ListParagraph"/>
        <w:numPr>
          <w:ilvl w:val="0"/>
          <w:numId w:val="44"/>
        </w:numPr>
        <w:spacing w:before="120"/>
        <w:contextualSpacing w:val="0"/>
        <w:jc w:val="both"/>
        <w:rPr>
          <w:rFonts w:cs="Arial"/>
          <w:szCs w:val="20"/>
          <w:lang w:val="en-US"/>
        </w:rPr>
      </w:pPr>
      <w:r w:rsidRPr="00397C0D">
        <w:rPr>
          <w:rFonts w:cs="Arial"/>
          <w:szCs w:val="20"/>
          <w:lang w:val="en-US"/>
        </w:rPr>
        <w:t>Understand the basic concepts of Web Design (HTML, CSS, JS)</w:t>
      </w:r>
    </w:p>
    <w:p w14:paraId="4EE78D08" w14:textId="77777777" w:rsidR="0056360F" w:rsidRPr="00397C0D" w:rsidRDefault="0056360F" w:rsidP="00397C0D">
      <w:pPr>
        <w:pStyle w:val="ListParagraph"/>
        <w:numPr>
          <w:ilvl w:val="0"/>
          <w:numId w:val="44"/>
        </w:numPr>
        <w:spacing w:before="120"/>
        <w:contextualSpacing w:val="0"/>
        <w:jc w:val="both"/>
        <w:rPr>
          <w:rFonts w:cs="Arial"/>
          <w:szCs w:val="20"/>
          <w:lang w:val="en-US"/>
        </w:rPr>
      </w:pPr>
      <w:r w:rsidRPr="00397C0D">
        <w:rPr>
          <w:rFonts w:cs="Arial"/>
          <w:szCs w:val="20"/>
          <w:lang w:val="en-US"/>
        </w:rPr>
        <w:t>Understand web design guidelines and process which you can apply to real world web projects</w:t>
      </w:r>
    </w:p>
    <w:p w14:paraId="241A4BBE" w14:textId="77777777" w:rsidR="0056360F" w:rsidRPr="00397C0D" w:rsidRDefault="0056360F" w:rsidP="00397C0D">
      <w:pPr>
        <w:pStyle w:val="ListParagraph"/>
        <w:numPr>
          <w:ilvl w:val="0"/>
          <w:numId w:val="44"/>
        </w:numPr>
        <w:spacing w:before="120"/>
        <w:contextualSpacing w:val="0"/>
        <w:jc w:val="both"/>
        <w:rPr>
          <w:rFonts w:cs="Arial"/>
          <w:szCs w:val="20"/>
          <w:lang w:val="en-US"/>
        </w:rPr>
      </w:pPr>
      <w:r w:rsidRPr="00397C0D">
        <w:rPr>
          <w:rFonts w:cs="Arial"/>
          <w:szCs w:val="20"/>
          <w:lang w:val="en-US"/>
        </w:rPr>
        <w:t>Understand the syntax of HTML Element</w:t>
      </w:r>
    </w:p>
    <w:p w14:paraId="1FD877B7" w14:textId="77777777" w:rsidR="0056360F" w:rsidRPr="00397C0D" w:rsidRDefault="0056360F" w:rsidP="00397C0D">
      <w:pPr>
        <w:pStyle w:val="ListParagraph"/>
        <w:numPr>
          <w:ilvl w:val="0"/>
          <w:numId w:val="44"/>
        </w:numPr>
        <w:spacing w:before="120"/>
        <w:contextualSpacing w:val="0"/>
        <w:jc w:val="both"/>
        <w:rPr>
          <w:rFonts w:cs="Arial"/>
          <w:szCs w:val="20"/>
          <w:lang w:val="en-US"/>
        </w:rPr>
      </w:pPr>
      <w:r w:rsidRPr="00397C0D">
        <w:rPr>
          <w:rFonts w:cs="Arial"/>
          <w:szCs w:val="20"/>
          <w:lang w:val="en-US"/>
        </w:rPr>
        <w:t>Understand important HTML Forms elements such as: form, form group, from control, submit</w:t>
      </w:r>
    </w:p>
    <w:p w14:paraId="4E756A17" w14:textId="77777777" w:rsidR="0056360F" w:rsidRPr="00397C0D" w:rsidRDefault="0056360F" w:rsidP="00397C0D">
      <w:pPr>
        <w:pStyle w:val="ListParagraph"/>
        <w:numPr>
          <w:ilvl w:val="0"/>
          <w:numId w:val="44"/>
        </w:numPr>
        <w:spacing w:before="120"/>
        <w:contextualSpacing w:val="0"/>
        <w:jc w:val="both"/>
        <w:rPr>
          <w:rFonts w:cs="Arial"/>
          <w:szCs w:val="20"/>
          <w:lang w:val="en-US"/>
        </w:rPr>
      </w:pPr>
      <w:r w:rsidRPr="00397C0D">
        <w:rPr>
          <w:rFonts w:cs="Arial"/>
          <w:szCs w:val="20"/>
          <w:lang w:val="en-US"/>
        </w:rPr>
        <w:t>Understand responsive web design by using CSS @media query</w:t>
      </w:r>
    </w:p>
    <w:p w14:paraId="0973E08E" w14:textId="6AE46949" w:rsidR="0056360F" w:rsidRPr="00397C0D" w:rsidRDefault="0056360F" w:rsidP="00397C0D">
      <w:pPr>
        <w:pStyle w:val="ListParagraph"/>
        <w:numPr>
          <w:ilvl w:val="0"/>
          <w:numId w:val="44"/>
        </w:numPr>
        <w:spacing w:before="120"/>
        <w:contextualSpacing w:val="0"/>
        <w:jc w:val="both"/>
        <w:rPr>
          <w:rFonts w:cs="Arial"/>
          <w:szCs w:val="20"/>
          <w:lang w:val="en-US"/>
        </w:rPr>
      </w:pPr>
      <w:r w:rsidRPr="00397C0D">
        <w:rPr>
          <w:rFonts w:cs="Arial"/>
          <w:szCs w:val="20"/>
          <w:lang w:val="en-US"/>
        </w:rPr>
        <w:t>Able use HTML and CSS to create a responsive web page</w:t>
      </w:r>
    </w:p>
    <w:p w14:paraId="56B02883" w14:textId="41027BAC" w:rsidR="00F51CC2" w:rsidRPr="00397C0D" w:rsidRDefault="00F51CC2" w:rsidP="00397C0D">
      <w:pPr>
        <w:pStyle w:val="ListParagraph"/>
        <w:numPr>
          <w:ilvl w:val="0"/>
          <w:numId w:val="44"/>
        </w:numPr>
        <w:rPr>
          <w:szCs w:val="20"/>
          <w:lang w:val="en-US"/>
        </w:rPr>
      </w:pPr>
      <w:r w:rsidRPr="00397C0D">
        <w:rPr>
          <w:szCs w:val="20"/>
          <w:lang w:val="en-US"/>
        </w:rPr>
        <w:t>Understand the core concepts of Bootstrap (layout, rows, grid, flex, components: buttons, alerts, utilities)</w:t>
      </w:r>
    </w:p>
    <w:p w14:paraId="57A7FA99" w14:textId="63F10836" w:rsidR="00F51CC2" w:rsidRPr="00397C0D" w:rsidRDefault="00F51CC2" w:rsidP="00397C0D">
      <w:pPr>
        <w:pStyle w:val="ListParagraph"/>
        <w:numPr>
          <w:ilvl w:val="0"/>
          <w:numId w:val="44"/>
        </w:numPr>
        <w:rPr>
          <w:szCs w:val="20"/>
          <w:lang w:val="en-US"/>
        </w:rPr>
      </w:pPr>
      <w:r w:rsidRPr="00397C0D">
        <w:rPr>
          <w:szCs w:val="20"/>
          <w:lang w:val="en-US"/>
        </w:rPr>
        <w:t>Able to create complex, beautiful, responsive webpage with Bootstrap</w:t>
      </w:r>
    </w:p>
    <w:p w14:paraId="2E7764AE" w14:textId="77777777" w:rsidR="00763D38" w:rsidRDefault="00763D38" w:rsidP="003C16F6">
      <w:pPr>
        <w:pStyle w:val="FALev3"/>
        <w:spacing w:before="120" w:after="120"/>
      </w:pPr>
    </w:p>
    <w:p w14:paraId="7979BD42" w14:textId="47CD6A64" w:rsidR="00841795" w:rsidRPr="00E46203" w:rsidRDefault="00841795" w:rsidP="003C16F6">
      <w:pPr>
        <w:pStyle w:val="FALev3"/>
        <w:spacing w:before="120" w:after="120"/>
        <w:rPr>
          <w:szCs w:val="26"/>
        </w:rPr>
      </w:pPr>
      <w:bookmarkStart w:id="3" w:name="_Toc13494762"/>
      <w:r w:rsidRPr="00E46203">
        <w:rPr>
          <w:szCs w:val="26"/>
        </w:rPr>
        <w:t>Technical Requirements:</w:t>
      </w:r>
      <w:bookmarkEnd w:id="3"/>
    </w:p>
    <w:p w14:paraId="4C2E1FBF" w14:textId="6CD0C05F" w:rsidR="00A2296F" w:rsidRPr="0049533C" w:rsidRDefault="00841795" w:rsidP="0049533C">
      <w:pPr>
        <w:pStyle w:val="ListParagraph"/>
        <w:numPr>
          <w:ilvl w:val="0"/>
          <w:numId w:val="45"/>
        </w:numPr>
        <w:rPr>
          <w:szCs w:val="20"/>
        </w:rPr>
      </w:pPr>
      <w:r w:rsidRPr="0049533C">
        <w:rPr>
          <w:szCs w:val="20"/>
        </w:rPr>
        <w:t>Must use HTML, CSS, and Bootstrap 4</w:t>
      </w:r>
    </w:p>
    <w:p w14:paraId="7CA4995F" w14:textId="77777777" w:rsidR="00763D38" w:rsidRDefault="00763D38" w:rsidP="003C16F6">
      <w:pPr>
        <w:pStyle w:val="FALev3"/>
        <w:spacing w:before="120" w:after="120"/>
      </w:pPr>
    </w:p>
    <w:p w14:paraId="311BCE83" w14:textId="678CCAFB" w:rsidR="003C16F6" w:rsidRPr="00E46203" w:rsidRDefault="00E765A2" w:rsidP="003C16F6">
      <w:pPr>
        <w:pStyle w:val="FALev3"/>
        <w:spacing w:before="120" w:after="120"/>
        <w:rPr>
          <w:szCs w:val="26"/>
        </w:rPr>
      </w:pPr>
      <w:bookmarkStart w:id="4" w:name="_Toc13494763"/>
      <w:r w:rsidRPr="00E46203">
        <w:rPr>
          <w:szCs w:val="26"/>
        </w:rPr>
        <w:t>Specifications</w:t>
      </w:r>
      <w:bookmarkEnd w:id="4"/>
    </w:p>
    <w:p w14:paraId="4C83C52A" w14:textId="61EB0F3F" w:rsidR="003C16F6" w:rsidRDefault="008E4DD6" w:rsidP="00F63C01">
      <w:pPr>
        <w:rPr>
          <w:b/>
          <w:lang w:val="en-GB"/>
        </w:rPr>
      </w:pPr>
      <w:r w:rsidRPr="008E4DD6">
        <w:rPr>
          <w:lang w:val="en-GB"/>
        </w:rPr>
        <w:t xml:space="preserve">You have to build </w:t>
      </w:r>
      <w:r>
        <w:rPr>
          <w:lang w:val="en-GB"/>
        </w:rPr>
        <w:t xml:space="preserve">a Personal Portfolio Webpage using HTML, CSS and </w:t>
      </w:r>
      <w:r w:rsidR="00673DD6">
        <w:rPr>
          <w:lang w:val="en-GB"/>
        </w:rPr>
        <w:t>Bootstrap</w:t>
      </w:r>
      <w:r>
        <w:rPr>
          <w:lang w:val="en-GB"/>
        </w:rPr>
        <w:t xml:space="preserve"> 4.</w:t>
      </w:r>
    </w:p>
    <w:p w14:paraId="4EAC4E43" w14:textId="49B680E9" w:rsidR="0084694D" w:rsidRDefault="001F1427" w:rsidP="00D7705D">
      <w:pPr>
        <w:rPr>
          <w:b/>
          <w:lang w:val="en-GB"/>
        </w:rPr>
      </w:pPr>
      <w:r>
        <w:rPr>
          <w:lang w:val="en-GB"/>
        </w:rPr>
        <w:t xml:space="preserve">The app </w:t>
      </w:r>
      <w:r w:rsidR="00732617">
        <w:rPr>
          <w:lang w:val="en-GB"/>
        </w:rPr>
        <w:t>is composed of 6 sections:</w:t>
      </w:r>
    </w:p>
    <w:p w14:paraId="2BEFA68C" w14:textId="7E1530B1" w:rsidR="00732617" w:rsidRDefault="00732617" w:rsidP="00D7705D">
      <w:pPr>
        <w:rPr>
          <w:b/>
          <w:lang w:val="en-GB"/>
        </w:rPr>
      </w:pPr>
      <w:r>
        <w:rPr>
          <w:lang w:val="en-GB"/>
        </w:rPr>
        <w:t xml:space="preserve">A Header: on the left is the Brand Name, and on the right side is 4 </w:t>
      </w:r>
      <w:r w:rsidR="00750645">
        <w:rPr>
          <w:lang w:val="en-GB"/>
        </w:rPr>
        <w:t>links</w:t>
      </w:r>
      <w:r w:rsidR="00F02AA2">
        <w:rPr>
          <w:lang w:val="en-GB"/>
        </w:rPr>
        <w:t>: Home, About, Portfolio, Contact</w:t>
      </w:r>
      <w:r w:rsidR="00973041">
        <w:rPr>
          <w:lang w:val="en-GB"/>
        </w:rPr>
        <w:t>. The header must be fixed on top even if user scroll down</w:t>
      </w:r>
      <w:r w:rsidR="00C344CC">
        <w:rPr>
          <w:lang w:val="en-GB"/>
        </w:rPr>
        <w:t xml:space="preserve">. Also, if user click on any of 4 links, </w:t>
      </w:r>
      <w:r w:rsidR="0062702C">
        <w:rPr>
          <w:lang w:val="en-GB"/>
        </w:rPr>
        <w:t>the corresponding section must be shown (i.e click on Contact will show Contact section)</w:t>
      </w:r>
    </w:p>
    <w:p w14:paraId="1F6615AE" w14:textId="6901AC2A" w:rsidR="00DA2645" w:rsidRPr="00321B78" w:rsidRDefault="00DA2645" w:rsidP="00A23472">
      <w:pPr>
        <w:pStyle w:val="ListParagraph"/>
        <w:numPr>
          <w:ilvl w:val="0"/>
          <w:numId w:val="47"/>
        </w:numPr>
        <w:rPr>
          <w:b/>
          <w:lang w:val="en-GB"/>
        </w:rPr>
      </w:pPr>
      <w:r w:rsidRPr="00321B78">
        <w:rPr>
          <w:lang w:val="en-GB"/>
        </w:rPr>
        <w:t>Home section: a brief overview about the web site</w:t>
      </w:r>
    </w:p>
    <w:p w14:paraId="1ADC71CB" w14:textId="39B4924C" w:rsidR="002F69B0" w:rsidRPr="00321B78" w:rsidRDefault="002F69B0" w:rsidP="00A23472">
      <w:pPr>
        <w:pStyle w:val="ListParagraph"/>
        <w:numPr>
          <w:ilvl w:val="0"/>
          <w:numId w:val="47"/>
        </w:numPr>
        <w:rPr>
          <w:b/>
          <w:lang w:val="en-GB"/>
        </w:rPr>
      </w:pPr>
      <w:r w:rsidRPr="00321B78">
        <w:rPr>
          <w:lang w:val="en-GB"/>
        </w:rPr>
        <w:t>About section</w:t>
      </w:r>
    </w:p>
    <w:p w14:paraId="6D30E58D" w14:textId="75283321" w:rsidR="002F69B0" w:rsidRPr="00321B78" w:rsidRDefault="002F69B0" w:rsidP="00A23472">
      <w:pPr>
        <w:pStyle w:val="ListParagraph"/>
        <w:numPr>
          <w:ilvl w:val="0"/>
          <w:numId w:val="47"/>
        </w:numPr>
        <w:rPr>
          <w:b/>
          <w:lang w:val="en-GB"/>
        </w:rPr>
      </w:pPr>
      <w:r w:rsidRPr="00321B78">
        <w:rPr>
          <w:lang w:val="en-GB"/>
        </w:rPr>
        <w:t>Portfolio section</w:t>
      </w:r>
    </w:p>
    <w:p w14:paraId="045BA5BD" w14:textId="4F30DF93" w:rsidR="002F69B0" w:rsidRPr="00321B78" w:rsidRDefault="002F69B0" w:rsidP="00A23472">
      <w:pPr>
        <w:pStyle w:val="ListParagraph"/>
        <w:numPr>
          <w:ilvl w:val="0"/>
          <w:numId w:val="47"/>
        </w:numPr>
        <w:rPr>
          <w:b/>
          <w:lang w:val="en-GB"/>
        </w:rPr>
      </w:pPr>
      <w:r w:rsidRPr="00321B78">
        <w:rPr>
          <w:lang w:val="en-GB"/>
        </w:rPr>
        <w:t>Contact section</w:t>
      </w:r>
    </w:p>
    <w:p w14:paraId="5F682F7A" w14:textId="00A95A62" w:rsidR="002F69B0" w:rsidRPr="00321B78" w:rsidRDefault="002F69B0" w:rsidP="00A23472">
      <w:pPr>
        <w:pStyle w:val="ListParagraph"/>
        <w:numPr>
          <w:ilvl w:val="0"/>
          <w:numId w:val="47"/>
        </w:numPr>
        <w:rPr>
          <w:b/>
          <w:lang w:val="en-GB"/>
        </w:rPr>
      </w:pPr>
      <w:r w:rsidRPr="00321B78">
        <w:rPr>
          <w:lang w:val="en-GB"/>
        </w:rPr>
        <w:t>Footer section</w:t>
      </w:r>
    </w:p>
    <w:p w14:paraId="687B4090" w14:textId="15C77E04" w:rsidR="00973041" w:rsidRDefault="006B78FC" w:rsidP="00D7705D">
      <w:pPr>
        <w:rPr>
          <w:b/>
          <w:lang w:val="en-GB"/>
        </w:rPr>
      </w:pPr>
      <w:r>
        <w:rPr>
          <w:lang w:val="en-GB"/>
        </w:rPr>
        <w:t>See figure below to understand</w:t>
      </w:r>
      <w:r w:rsidR="00CB29FF">
        <w:rPr>
          <w:lang w:val="en-GB"/>
        </w:rPr>
        <w:t xml:space="preserve"> </w:t>
      </w:r>
      <w:r w:rsidR="001B23ED">
        <w:rPr>
          <w:lang w:val="en-GB"/>
        </w:rPr>
        <w:t xml:space="preserve">better </w:t>
      </w:r>
      <w:r w:rsidR="00CB29FF">
        <w:rPr>
          <w:lang w:val="en-GB"/>
        </w:rPr>
        <w:t>the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7E0166" w14:paraId="1D5C8FE4" w14:textId="77777777" w:rsidTr="007E0166">
        <w:tc>
          <w:tcPr>
            <w:tcW w:w="9627" w:type="dxa"/>
          </w:tcPr>
          <w:p w14:paraId="010AFB6F" w14:textId="5AF6D4DE" w:rsidR="007E0166" w:rsidRDefault="003D6E98" w:rsidP="00083D5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BCD1D79" wp14:editId="67CA79AB">
                  <wp:extent cx="6119495" cy="79279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E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792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845C2" w14:textId="5FB68308" w:rsidR="001F1427" w:rsidRDefault="001F1427" w:rsidP="003C16F6">
      <w:pPr>
        <w:pStyle w:val="FALev3"/>
        <w:spacing w:before="120" w:after="120"/>
        <w:rPr>
          <w:b w:val="0"/>
          <w:bCs/>
          <w:sz w:val="20"/>
          <w:u w:val="none"/>
        </w:rPr>
      </w:pPr>
    </w:p>
    <w:p w14:paraId="49EDAE4F" w14:textId="77777777" w:rsidR="002C3CA6" w:rsidRDefault="002C3CA6" w:rsidP="003C16F6">
      <w:pPr>
        <w:pStyle w:val="FALev3"/>
        <w:spacing w:before="120" w:after="120"/>
      </w:pPr>
    </w:p>
    <w:p w14:paraId="70E9E9D8" w14:textId="6DECCD8F" w:rsidR="00FB3B7B" w:rsidRPr="00BF6E5E" w:rsidRDefault="00B779C7" w:rsidP="003C16F6">
      <w:pPr>
        <w:pStyle w:val="FALev3"/>
        <w:spacing w:before="120" w:after="120"/>
      </w:pPr>
      <w:bookmarkStart w:id="5" w:name="_Toc13494764"/>
      <w:r w:rsidRPr="002C3CA6">
        <w:lastRenderedPageBreak/>
        <w:t>Guidelines</w:t>
      </w:r>
      <w:bookmarkEnd w:id="5"/>
    </w:p>
    <w:p w14:paraId="66798DCB" w14:textId="655BA88B" w:rsidR="00F206D6" w:rsidRPr="00FB003A" w:rsidRDefault="00F206D6" w:rsidP="00FB003A">
      <w:pPr>
        <w:pStyle w:val="FALev3"/>
        <w:spacing w:before="120" w:after="120"/>
        <w:rPr>
          <w:bCs/>
          <w:sz w:val="20"/>
          <w:u w:val="none"/>
        </w:rPr>
      </w:pPr>
      <w:bookmarkStart w:id="6" w:name="_Toc13494765"/>
      <w:r w:rsidRPr="00FB003A">
        <w:rPr>
          <w:bCs/>
          <w:sz w:val="20"/>
          <w:u w:val="none"/>
        </w:rPr>
        <w:t>Step 1: Create project structure</w:t>
      </w:r>
      <w:bookmarkEnd w:id="6"/>
    </w:p>
    <w:p w14:paraId="4C52240B" w14:textId="70159132" w:rsidR="00A63206" w:rsidRDefault="0009208E" w:rsidP="00CD22AB">
      <w:pPr>
        <w:rPr>
          <w:b/>
        </w:rPr>
      </w:pPr>
      <w:r>
        <w:t>Create the project structure like figure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D43FF" w14:paraId="2CDB26BD" w14:textId="77777777" w:rsidTr="001D43FF">
        <w:tc>
          <w:tcPr>
            <w:tcW w:w="9627" w:type="dxa"/>
          </w:tcPr>
          <w:p w14:paraId="768A25DB" w14:textId="16E4D0DD" w:rsidR="001D43FF" w:rsidRDefault="00295D49" w:rsidP="00E961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6A0451" wp14:editId="0C4C7905">
                  <wp:extent cx="5334000" cy="1739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7-03 at 9.58.49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B7013" w14:textId="31FC73F7" w:rsidR="0009208E" w:rsidRDefault="0009208E" w:rsidP="003C16F6">
      <w:pPr>
        <w:pStyle w:val="FALev3"/>
        <w:spacing w:before="120" w:after="120"/>
        <w:rPr>
          <w:b w:val="0"/>
          <w:bCs/>
          <w:sz w:val="20"/>
          <w:u w:val="none"/>
        </w:rPr>
      </w:pPr>
    </w:p>
    <w:p w14:paraId="3CF98BEB" w14:textId="25F7D66C" w:rsidR="00666970" w:rsidRPr="00E5344D" w:rsidRDefault="00A37598" w:rsidP="003C16F6">
      <w:pPr>
        <w:pStyle w:val="FALev3"/>
        <w:spacing w:before="120" w:after="120"/>
        <w:rPr>
          <w:bCs/>
          <w:sz w:val="20"/>
          <w:u w:val="none"/>
        </w:rPr>
      </w:pPr>
      <w:bookmarkStart w:id="7" w:name="_Toc13494766"/>
      <w:r w:rsidRPr="00E5344D">
        <w:rPr>
          <w:bCs/>
          <w:sz w:val="20"/>
          <w:u w:val="none"/>
        </w:rPr>
        <w:t>Step 2: Open project</w:t>
      </w:r>
      <w:r w:rsidR="00816FE5">
        <w:rPr>
          <w:bCs/>
          <w:sz w:val="20"/>
          <w:u w:val="none"/>
        </w:rPr>
        <w:t xml:space="preserve"> in IDE</w:t>
      </w:r>
      <w:bookmarkEnd w:id="7"/>
    </w:p>
    <w:p w14:paraId="45A8E516" w14:textId="1FADEC56" w:rsidR="00A37598" w:rsidRDefault="00A37598" w:rsidP="00DF1D0E">
      <w:r>
        <w:t xml:space="preserve">Open the newly created project using </w:t>
      </w:r>
      <w:r w:rsidRPr="00A37598">
        <w:t>Visual Studio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DB4958" w14:paraId="7B41164F" w14:textId="77777777" w:rsidTr="00DB4958">
        <w:tc>
          <w:tcPr>
            <w:tcW w:w="9627" w:type="dxa"/>
          </w:tcPr>
          <w:p w14:paraId="4C15CC07" w14:textId="70B04E35" w:rsidR="00DB4958" w:rsidRDefault="00DB4958" w:rsidP="00E260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AB7AF8" wp14:editId="52AF0D77">
                  <wp:extent cx="6119495" cy="47142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7-03 at 10.00.36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471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9A82F" w14:textId="089AC4FB" w:rsidR="00AF69BE" w:rsidRDefault="00AF69BE" w:rsidP="003C16F6">
      <w:pPr>
        <w:pStyle w:val="FALev3"/>
        <w:spacing w:before="120" w:after="120"/>
        <w:rPr>
          <w:b w:val="0"/>
          <w:bCs/>
          <w:sz w:val="20"/>
          <w:u w:val="none"/>
        </w:rPr>
      </w:pPr>
    </w:p>
    <w:p w14:paraId="2E2C2C4F" w14:textId="77777777" w:rsidR="00AE4AD5" w:rsidRDefault="00AE4AD5" w:rsidP="003C16F6">
      <w:pPr>
        <w:pStyle w:val="FALev3"/>
        <w:spacing w:before="120" w:after="120"/>
        <w:rPr>
          <w:bCs/>
          <w:sz w:val="20"/>
          <w:u w:val="none"/>
        </w:rPr>
      </w:pPr>
    </w:p>
    <w:p w14:paraId="34837899" w14:textId="3D34627B" w:rsidR="008C3B0C" w:rsidRDefault="008C3B0C" w:rsidP="003C16F6">
      <w:pPr>
        <w:pStyle w:val="FALev3"/>
        <w:spacing w:before="120" w:after="120"/>
        <w:rPr>
          <w:bCs/>
          <w:sz w:val="20"/>
          <w:u w:val="none"/>
        </w:rPr>
      </w:pPr>
      <w:bookmarkStart w:id="8" w:name="_Toc13494767"/>
      <w:r w:rsidRPr="00EA0202">
        <w:rPr>
          <w:bCs/>
          <w:sz w:val="20"/>
          <w:u w:val="none"/>
        </w:rPr>
        <w:t xml:space="preserve">Step 3: </w:t>
      </w:r>
      <w:r w:rsidR="00DD274D" w:rsidRPr="00EA0202">
        <w:rPr>
          <w:bCs/>
          <w:sz w:val="20"/>
          <w:u w:val="none"/>
        </w:rPr>
        <w:t xml:space="preserve">Create </w:t>
      </w:r>
      <w:r w:rsidR="0035127C">
        <w:rPr>
          <w:bCs/>
          <w:sz w:val="20"/>
          <w:u w:val="none"/>
        </w:rPr>
        <w:t xml:space="preserve">basic </w:t>
      </w:r>
      <w:r w:rsidR="0092606B">
        <w:rPr>
          <w:bCs/>
          <w:sz w:val="20"/>
          <w:u w:val="none"/>
        </w:rPr>
        <w:t>HTML</w:t>
      </w:r>
      <w:r w:rsidR="00CF317C">
        <w:rPr>
          <w:bCs/>
          <w:sz w:val="20"/>
          <w:u w:val="none"/>
        </w:rPr>
        <w:t>5 document</w:t>
      </w:r>
      <w:bookmarkEnd w:id="8"/>
    </w:p>
    <w:p w14:paraId="1412560B" w14:textId="1E3167C3" w:rsidR="00326F85" w:rsidRDefault="00A854DB" w:rsidP="000158FE">
      <w:pPr>
        <w:rPr>
          <w:b/>
        </w:rPr>
      </w:pPr>
      <w:r>
        <w:t xml:space="preserve">Open file </w:t>
      </w:r>
      <w:r w:rsidRPr="00E331E1">
        <w:rPr>
          <w:b/>
        </w:rPr>
        <w:t>index.html</w:t>
      </w:r>
      <w:r>
        <w:t xml:space="preserve"> in VSC (Visual Studio Code)</w:t>
      </w:r>
      <w:r w:rsidR="007701D1">
        <w:t>, and type in</w:t>
      </w:r>
      <w:r w:rsidR="00553346">
        <w:t xml:space="preserve"> </w:t>
      </w:r>
      <w:r w:rsidR="00553346" w:rsidRPr="00553346">
        <w:t>html</w:t>
      </w:r>
      <w:r w:rsidR="00553346">
        <w:t xml:space="preserve"> VSC will show </w:t>
      </w:r>
      <w:r w:rsidR="002018AF">
        <w:t xml:space="preserve">a list of </w:t>
      </w:r>
      <w:r w:rsidR="00553346">
        <w:t>suggestion</w:t>
      </w:r>
      <w:r w:rsidR="002018AF">
        <w:t>s</w:t>
      </w:r>
      <w:r w:rsidR="00326F85">
        <w:t>.</w:t>
      </w:r>
    </w:p>
    <w:p w14:paraId="76F27E68" w14:textId="6296C45D" w:rsidR="005D48BA" w:rsidRDefault="00326F85" w:rsidP="000158FE">
      <w:r>
        <w:t xml:space="preserve">Choose </w:t>
      </w:r>
      <w:r w:rsidR="00790B74" w:rsidRPr="00EF1D8B">
        <w:rPr>
          <w:b/>
        </w:rPr>
        <w:t>html:5</w:t>
      </w:r>
      <w:r w:rsidR="00790B74">
        <w:t xml:space="preserve"> and press</w:t>
      </w:r>
      <w:r w:rsidR="00553346">
        <w:t xml:space="preserve"> </w:t>
      </w:r>
      <w:r w:rsidR="00553346" w:rsidRPr="00553346">
        <w:t>Enter</w:t>
      </w:r>
    </w:p>
    <w:p w14:paraId="28C6047F" w14:textId="77777777" w:rsidR="000C558D" w:rsidRPr="00553346" w:rsidRDefault="000C558D" w:rsidP="003C16F6">
      <w:pPr>
        <w:pStyle w:val="FALev3"/>
        <w:spacing w:before="120" w:after="120"/>
        <w:rPr>
          <w:b w:val="0"/>
          <w:bCs/>
          <w:sz w:val="20"/>
          <w:u w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04354" w14:paraId="3B80E7A6" w14:textId="77777777" w:rsidTr="00404354">
        <w:tc>
          <w:tcPr>
            <w:tcW w:w="9627" w:type="dxa"/>
          </w:tcPr>
          <w:p w14:paraId="0BAB08E5" w14:textId="65968A90" w:rsidR="00404354" w:rsidRDefault="00404354" w:rsidP="00CC67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8F755A" wp14:editId="17F21ABD">
                  <wp:extent cx="6119495" cy="3830955"/>
                  <wp:effectExtent l="0" t="0" r="190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7-03 at 10.04.57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83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5B64F" w14:textId="1E78B713" w:rsidR="007701D1" w:rsidRDefault="007701D1" w:rsidP="003C16F6">
      <w:pPr>
        <w:pStyle w:val="FALev3"/>
        <w:spacing w:before="120" w:after="120"/>
        <w:rPr>
          <w:b w:val="0"/>
          <w:bCs/>
          <w:sz w:val="20"/>
          <w:u w:val="none"/>
        </w:rPr>
      </w:pPr>
    </w:p>
    <w:p w14:paraId="18140F8C" w14:textId="7CFAF927" w:rsidR="00EF67C8" w:rsidRDefault="00EF67C8" w:rsidP="003C16F6">
      <w:pPr>
        <w:pStyle w:val="FALev3"/>
        <w:spacing w:before="120" w:after="120"/>
        <w:rPr>
          <w:bCs/>
          <w:sz w:val="20"/>
          <w:u w:val="none"/>
        </w:rPr>
      </w:pPr>
      <w:bookmarkStart w:id="9" w:name="_Toc13494768"/>
      <w:r w:rsidRPr="0073412B">
        <w:rPr>
          <w:bCs/>
          <w:sz w:val="20"/>
          <w:u w:val="none"/>
        </w:rPr>
        <w:t>Step 4: Edit Title</w:t>
      </w:r>
      <w:bookmarkEnd w:id="9"/>
    </w:p>
    <w:p w14:paraId="0FB4BC48" w14:textId="2AEA8122" w:rsidR="00292E0F" w:rsidRDefault="00292E0F" w:rsidP="004A5C21">
      <w:pPr>
        <w:rPr>
          <w:b/>
        </w:rPr>
      </w:pPr>
      <w:r>
        <w:t xml:space="preserve">Change the value inside title tag to </w:t>
      </w:r>
      <w:r w:rsidRPr="004A5C21">
        <w:rPr>
          <w:b/>
        </w:rPr>
        <w:t>Fresher Academy</w:t>
      </w:r>
      <w:r>
        <w:t xml:space="preserve"> like figure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371F2" w:rsidRPr="00292E0F" w14:paraId="7EB45618" w14:textId="77777777" w:rsidTr="009371F2">
        <w:tc>
          <w:tcPr>
            <w:tcW w:w="9627" w:type="dxa"/>
          </w:tcPr>
          <w:p w14:paraId="68E39ABE" w14:textId="594A5483" w:rsidR="009371F2" w:rsidRPr="00292E0F" w:rsidRDefault="009371F2" w:rsidP="00534549">
            <w:pPr>
              <w:jc w:val="center"/>
            </w:pPr>
            <w:r w:rsidRPr="009371F2">
              <w:rPr>
                <w:noProof/>
              </w:rPr>
              <w:lastRenderedPageBreak/>
              <w:drawing>
                <wp:inline distT="0" distB="0" distL="0" distR="0" wp14:anchorId="6757C636" wp14:editId="1507337C">
                  <wp:extent cx="6119495" cy="3830937"/>
                  <wp:effectExtent l="0" t="0" r="190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7-03 at 10.05.44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830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1D41C" w14:textId="59358F80" w:rsidR="00292E0F" w:rsidRDefault="00292E0F" w:rsidP="009371F2">
      <w:pPr>
        <w:pStyle w:val="FALev3"/>
        <w:spacing w:before="120" w:after="120"/>
        <w:rPr>
          <w:b w:val="0"/>
          <w:bCs/>
          <w:sz w:val="20"/>
          <w:u w:val="none"/>
        </w:rPr>
      </w:pPr>
    </w:p>
    <w:p w14:paraId="76CF15C9" w14:textId="1FE432A2" w:rsidR="00E70C02" w:rsidRPr="00E6629A" w:rsidRDefault="004D0C9E" w:rsidP="009371F2">
      <w:pPr>
        <w:pStyle w:val="FALev3"/>
        <w:spacing w:before="120" w:after="120"/>
        <w:rPr>
          <w:bCs/>
          <w:sz w:val="20"/>
          <w:u w:val="none"/>
        </w:rPr>
      </w:pPr>
      <w:bookmarkStart w:id="10" w:name="_Toc13494769"/>
      <w:r w:rsidRPr="00E6629A">
        <w:rPr>
          <w:bCs/>
          <w:sz w:val="20"/>
          <w:u w:val="none"/>
        </w:rPr>
        <w:t>Step 5: Open Web site</w:t>
      </w:r>
      <w:bookmarkEnd w:id="10"/>
    </w:p>
    <w:p w14:paraId="454727FA" w14:textId="423ACACF" w:rsidR="004D0C9E" w:rsidRDefault="000F601F" w:rsidP="00E932F0">
      <w:r>
        <w:t xml:space="preserve">Right-click on </w:t>
      </w:r>
      <w:r w:rsidRPr="00E932F0">
        <w:rPr>
          <w:b/>
        </w:rPr>
        <w:t>index.html</w:t>
      </w:r>
      <w:r>
        <w:t xml:space="preserve"> file and click </w:t>
      </w:r>
      <w:r w:rsidRPr="00E932F0">
        <w:rPr>
          <w:b/>
        </w:rPr>
        <w:t>Open with Live Server</w:t>
      </w:r>
    </w:p>
    <w:p w14:paraId="56CF73FC" w14:textId="31798D89" w:rsidR="000F601F" w:rsidRDefault="000F601F" w:rsidP="00E932F0">
      <w:pPr>
        <w:rPr>
          <w:b/>
        </w:rPr>
      </w:pPr>
      <w:r>
        <w:t xml:space="preserve">Note: You must install </w:t>
      </w:r>
      <w:r w:rsidRPr="00E932F0">
        <w:rPr>
          <w:b/>
        </w:rPr>
        <w:t>Live Server</w:t>
      </w:r>
      <w:r>
        <w:t xml:space="preserve"> extension of VSC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70400" w14:paraId="47FE0CBF" w14:textId="77777777" w:rsidTr="00570400">
        <w:tc>
          <w:tcPr>
            <w:tcW w:w="9627" w:type="dxa"/>
          </w:tcPr>
          <w:p w14:paraId="23672B8A" w14:textId="6141BDBB" w:rsidR="00570400" w:rsidRDefault="00570400" w:rsidP="00D4465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57BDF93" wp14:editId="50F9D629">
                  <wp:extent cx="3860800" cy="3949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7-03 at 10.07.33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800" cy="394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85F00" w14:textId="28C2D198" w:rsidR="00FB272D" w:rsidRDefault="00FB272D" w:rsidP="009371F2">
      <w:pPr>
        <w:pStyle w:val="FALev3"/>
        <w:spacing w:before="120" w:after="120"/>
        <w:rPr>
          <w:b w:val="0"/>
          <w:bCs/>
          <w:sz w:val="20"/>
          <w:u w:val="none"/>
        </w:rPr>
      </w:pPr>
    </w:p>
    <w:p w14:paraId="54EF6EF6" w14:textId="1A0117A8" w:rsidR="00610186" w:rsidRDefault="007A3475" w:rsidP="009371F2">
      <w:pPr>
        <w:pStyle w:val="FALev3"/>
        <w:spacing w:before="120" w:after="120"/>
        <w:rPr>
          <w:bCs/>
          <w:sz w:val="20"/>
          <w:u w:val="none"/>
        </w:rPr>
      </w:pPr>
      <w:bookmarkStart w:id="11" w:name="_Toc13494770"/>
      <w:r w:rsidRPr="007A3475">
        <w:rPr>
          <w:bCs/>
          <w:sz w:val="20"/>
          <w:u w:val="none"/>
        </w:rPr>
        <w:t>Step 6: Add Bootstrap 4</w:t>
      </w:r>
      <w:bookmarkEnd w:id="11"/>
    </w:p>
    <w:p w14:paraId="09DBCF35" w14:textId="22CF8492" w:rsidR="00743354" w:rsidRDefault="00891347" w:rsidP="005C2D93">
      <w:pPr>
        <w:rPr>
          <w:b/>
        </w:rPr>
      </w:pPr>
      <w:r>
        <w:t xml:space="preserve">Add Bootstrap 4 CDN link into head section of </w:t>
      </w:r>
      <w:r w:rsidRPr="005C2D93">
        <w:rPr>
          <w:b/>
        </w:rPr>
        <w:t>index.html</w:t>
      </w:r>
      <w:r>
        <w:t xml:space="preserve">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C155AE" w14:paraId="378B19E3" w14:textId="77777777" w:rsidTr="00C155AE">
        <w:tc>
          <w:tcPr>
            <w:tcW w:w="9627" w:type="dxa"/>
          </w:tcPr>
          <w:p w14:paraId="182AA866" w14:textId="0EE8E027" w:rsidR="00C155AE" w:rsidRDefault="00A13AC0" w:rsidP="00BA0A5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3DFCE9" wp14:editId="24E5A2AD">
                  <wp:extent cx="6119495" cy="3625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7-03 at 10.09.58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CE34E2" w14:textId="3729EF51" w:rsidR="00D2753F" w:rsidRDefault="00D631F2" w:rsidP="009371F2">
      <w:pPr>
        <w:pStyle w:val="FALev3"/>
        <w:spacing w:before="120" w:after="120"/>
        <w:rPr>
          <w:bCs/>
          <w:sz w:val="20"/>
          <w:u w:val="none"/>
        </w:rPr>
      </w:pPr>
      <w:bookmarkStart w:id="12" w:name="_Toc13494771"/>
      <w:r w:rsidRPr="00B12B0B">
        <w:rPr>
          <w:bCs/>
          <w:sz w:val="20"/>
          <w:u w:val="none"/>
        </w:rPr>
        <w:t xml:space="preserve">Step 7: Add </w:t>
      </w:r>
      <w:r w:rsidR="00790628" w:rsidRPr="00B12B0B">
        <w:rPr>
          <w:bCs/>
          <w:sz w:val="20"/>
          <w:u w:val="none"/>
        </w:rPr>
        <w:t>Font Awesome</w:t>
      </w:r>
      <w:bookmarkEnd w:id="12"/>
    </w:p>
    <w:p w14:paraId="366BB79C" w14:textId="7D499B1A" w:rsidR="00790628" w:rsidRDefault="00790628" w:rsidP="003204A7">
      <w:pPr>
        <w:rPr>
          <w:b/>
        </w:rPr>
      </w:pPr>
      <w:r>
        <w:t xml:space="preserve">Add Font Awesome 4 CDN link into head section of </w:t>
      </w:r>
      <w:r w:rsidRPr="003204A7">
        <w:rPr>
          <w:b/>
        </w:rPr>
        <w:t>index.html</w:t>
      </w:r>
      <w:r>
        <w:t xml:space="preserve">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93EAF" w:rsidRPr="00790628" w14:paraId="761493E4" w14:textId="77777777" w:rsidTr="00593EAF">
        <w:tc>
          <w:tcPr>
            <w:tcW w:w="9627" w:type="dxa"/>
          </w:tcPr>
          <w:p w14:paraId="01BACB44" w14:textId="322BFE75" w:rsidR="00593EAF" w:rsidRPr="00790628" w:rsidRDefault="00593EAF" w:rsidP="00BA0A57">
            <w:pPr>
              <w:jc w:val="center"/>
            </w:pPr>
            <w:r w:rsidRPr="00593EAF">
              <w:rPr>
                <w:noProof/>
              </w:rPr>
              <w:drawing>
                <wp:inline distT="0" distB="0" distL="0" distR="0" wp14:anchorId="0E7A87C5" wp14:editId="0DB75761">
                  <wp:extent cx="6119495" cy="3625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7-03 at 10.11.24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A39A0" w14:textId="2D6058AF" w:rsidR="008953CD" w:rsidRDefault="008953CD" w:rsidP="00593EAF">
      <w:pPr>
        <w:pStyle w:val="FALev3"/>
        <w:spacing w:before="120" w:after="120"/>
        <w:rPr>
          <w:b w:val="0"/>
          <w:bCs/>
          <w:sz w:val="20"/>
          <w:u w:val="none"/>
        </w:rPr>
      </w:pPr>
    </w:p>
    <w:p w14:paraId="64370A5D" w14:textId="39771DA2" w:rsidR="00652ED0" w:rsidRDefault="00652ED0" w:rsidP="00593EAF">
      <w:pPr>
        <w:pStyle w:val="FALev3"/>
        <w:spacing w:before="120" w:after="120"/>
        <w:rPr>
          <w:bCs/>
          <w:sz w:val="20"/>
          <w:u w:val="none"/>
        </w:rPr>
      </w:pPr>
      <w:bookmarkStart w:id="13" w:name="_Toc13494772"/>
      <w:r w:rsidRPr="00F278BE">
        <w:rPr>
          <w:bCs/>
          <w:sz w:val="20"/>
          <w:u w:val="none"/>
        </w:rPr>
        <w:t xml:space="preserve">Step 8: </w:t>
      </w:r>
      <w:r w:rsidR="00DB1F0C" w:rsidRPr="00F278BE">
        <w:rPr>
          <w:bCs/>
          <w:sz w:val="20"/>
          <w:u w:val="none"/>
        </w:rPr>
        <w:t>Implement Header</w:t>
      </w:r>
      <w:r w:rsidR="00CF5C59">
        <w:rPr>
          <w:bCs/>
          <w:sz w:val="20"/>
          <w:u w:val="none"/>
        </w:rPr>
        <w:t xml:space="preserve"> section</w:t>
      </w:r>
      <w:bookmarkEnd w:id="13"/>
    </w:p>
    <w:p w14:paraId="2CB30F64" w14:textId="3744D679" w:rsidR="005B2374" w:rsidRDefault="003D6570" w:rsidP="002E39E4">
      <w:pPr>
        <w:rPr>
          <w:b/>
        </w:rPr>
      </w:pPr>
      <w:r>
        <w:lastRenderedPageBreak/>
        <w:t>Take another look at the design</w:t>
      </w:r>
      <w:r w:rsidR="00E6731F">
        <w:t xml:space="preserve"> and focus on the Header section</w:t>
      </w:r>
      <w:r w:rsidR="00184FC5">
        <w:t xml:space="preserve">, you should notice that Header section map to Navbar Component of </w:t>
      </w:r>
      <w:r w:rsidR="00D62FDA">
        <w:t>Bootstrap</w:t>
      </w:r>
      <w:r w:rsidR="00184FC5">
        <w:t xml:space="preserve"> 4</w:t>
      </w:r>
      <w:r w:rsidR="00BB16B0">
        <w:t>.</w:t>
      </w:r>
    </w:p>
    <w:p w14:paraId="13B0D523" w14:textId="4ED9763A" w:rsidR="00BB16B0" w:rsidRDefault="00A44A9F" w:rsidP="002E39E4">
      <w:pPr>
        <w:rPr>
          <w:b/>
        </w:rPr>
      </w:pPr>
      <w:r>
        <w:t>The code below implements Header section</w:t>
      </w:r>
      <w:r w:rsidR="004C5455">
        <w:t xml:space="preserve"> (put inside </w:t>
      </w:r>
      <w:r w:rsidR="004C5455" w:rsidRPr="002E39E4">
        <w:rPr>
          <w:b/>
        </w:rPr>
        <w:t>body</w:t>
      </w:r>
      <w:r w:rsidR="004C5455">
        <w:t xml:space="preserve"> tag)</w:t>
      </w:r>
      <w:r>
        <w:t>:</w:t>
      </w:r>
    </w:p>
    <w:p w14:paraId="7228F37F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t>&lt;!-- navigation bar --&gt;</w:t>
      </w:r>
    </w:p>
    <w:p w14:paraId="28124BBF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</w:t>
      </w:r>
      <w:r w:rsidRPr="00381989">
        <w:rPr>
          <w:color w:val="800000"/>
        </w:rPr>
        <w:t>&lt;nav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"navbar navbar-expand-md fixed-top navbar-light bg-light"</w:t>
      </w:r>
      <w:r w:rsidRPr="00381989">
        <w:rPr>
          <w:color w:val="800000"/>
        </w:rPr>
        <w:t>&gt;</w:t>
      </w:r>
    </w:p>
    <w:p w14:paraId="60F0948F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</w:t>
      </w:r>
      <w:r w:rsidRPr="00381989">
        <w:rPr>
          <w:color w:val="800000"/>
        </w:rPr>
        <w:t>&lt;a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"navbar-brand"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href</w:t>
      </w:r>
      <w:r w:rsidRPr="00381989">
        <w:rPr>
          <w:color w:val="000000"/>
        </w:rPr>
        <w:t>=</w:t>
      </w:r>
      <w:r w:rsidRPr="00381989">
        <w:rPr>
          <w:color w:val="0000FF"/>
        </w:rPr>
        <w:t>"#"</w:t>
      </w:r>
      <w:r w:rsidRPr="00381989">
        <w:rPr>
          <w:color w:val="800000"/>
        </w:rPr>
        <w:t>&gt;&lt;i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"fa fa-university"</w:t>
      </w:r>
      <w:r w:rsidRPr="00381989">
        <w:rPr>
          <w:color w:val="800000"/>
        </w:rPr>
        <w:t>&gt;&lt;/i&gt;</w:t>
      </w:r>
      <w:r w:rsidRPr="00381989">
        <w:rPr>
          <w:color w:val="000000"/>
        </w:rPr>
        <w:t xml:space="preserve"> Fresher Academy</w:t>
      </w:r>
      <w:r w:rsidRPr="00381989">
        <w:rPr>
          <w:color w:val="800000"/>
        </w:rPr>
        <w:t>&lt;/a&gt;</w:t>
      </w:r>
    </w:p>
    <w:p w14:paraId="0880184E" w14:textId="77777777" w:rsidR="00381989" w:rsidRPr="00381989" w:rsidRDefault="00381989" w:rsidP="00933DD6">
      <w:pPr>
        <w:pStyle w:val="FACode2"/>
        <w:rPr>
          <w:color w:val="000000"/>
        </w:rPr>
      </w:pPr>
    </w:p>
    <w:p w14:paraId="35312075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</w:t>
      </w:r>
      <w:r w:rsidRPr="00381989">
        <w:rPr>
          <w:color w:val="800000"/>
        </w:rPr>
        <w:t>&lt;div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"collapse navbar-collapse justify-content-end"</w:t>
      </w:r>
      <w:r w:rsidRPr="00381989">
        <w:rPr>
          <w:color w:val="800000"/>
        </w:rPr>
        <w:t>&gt;</w:t>
      </w:r>
    </w:p>
    <w:p w14:paraId="38B70438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</w:t>
      </w:r>
      <w:r w:rsidRPr="00381989">
        <w:rPr>
          <w:color w:val="800000"/>
        </w:rPr>
        <w:t>&lt;ul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"navbar-nav"</w:t>
      </w:r>
      <w:r w:rsidRPr="00381989">
        <w:rPr>
          <w:color w:val="800000"/>
        </w:rPr>
        <w:t>&gt;</w:t>
      </w:r>
    </w:p>
    <w:p w14:paraId="60299868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&lt;li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"nav-item"</w:t>
      </w:r>
      <w:r w:rsidRPr="00381989">
        <w:rPr>
          <w:color w:val="800000"/>
        </w:rPr>
        <w:t>&gt;</w:t>
      </w:r>
    </w:p>
    <w:p w14:paraId="36C8B33C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&lt;a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"nav-link"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href</w:t>
      </w:r>
      <w:r w:rsidRPr="00381989">
        <w:rPr>
          <w:color w:val="000000"/>
        </w:rPr>
        <w:t>=</w:t>
      </w:r>
      <w:r w:rsidRPr="00381989">
        <w:rPr>
          <w:color w:val="0000FF"/>
        </w:rPr>
        <w:t>"#home"</w:t>
      </w:r>
      <w:r w:rsidRPr="00381989">
        <w:rPr>
          <w:color w:val="800000"/>
        </w:rPr>
        <w:t>&gt;</w:t>
      </w:r>
    </w:p>
    <w:p w14:paraId="4C90DC63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    </w:t>
      </w:r>
      <w:r w:rsidRPr="00381989">
        <w:rPr>
          <w:color w:val="800000"/>
        </w:rPr>
        <w:t>&lt;i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"fa fa-home"</w:t>
      </w:r>
      <w:r w:rsidRPr="00381989">
        <w:rPr>
          <w:color w:val="800000"/>
        </w:rPr>
        <w:t>&gt;&lt;/i&gt;</w:t>
      </w:r>
      <w:r w:rsidRPr="00381989">
        <w:rPr>
          <w:color w:val="000000"/>
        </w:rPr>
        <w:t xml:space="preserve"> Home</w:t>
      </w:r>
    </w:p>
    <w:p w14:paraId="6C63A8C4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&lt;/a&gt;</w:t>
      </w:r>
    </w:p>
    <w:p w14:paraId="464E4922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&lt;/li&gt;</w:t>
      </w:r>
    </w:p>
    <w:p w14:paraId="445886C7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&lt;li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"nav-item"</w:t>
      </w:r>
      <w:r w:rsidRPr="00381989">
        <w:rPr>
          <w:color w:val="800000"/>
        </w:rPr>
        <w:t>&gt;</w:t>
      </w:r>
    </w:p>
    <w:p w14:paraId="13374993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&lt;a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"nav-link"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href</w:t>
      </w:r>
      <w:r w:rsidRPr="00381989">
        <w:rPr>
          <w:color w:val="000000"/>
        </w:rPr>
        <w:t>=</w:t>
      </w:r>
      <w:r w:rsidRPr="00381989">
        <w:rPr>
          <w:color w:val="0000FF"/>
        </w:rPr>
        <w:t>"#about"</w:t>
      </w:r>
      <w:r w:rsidRPr="00381989">
        <w:rPr>
          <w:color w:val="800000"/>
        </w:rPr>
        <w:t>&gt;</w:t>
      </w:r>
    </w:p>
    <w:p w14:paraId="4B0E589B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    </w:t>
      </w:r>
      <w:r w:rsidRPr="00381989">
        <w:rPr>
          <w:color w:val="800000"/>
        </w:rPr>
        <w:t>&lt;i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"fa fa-info"</w:t>
      </w:r>
      <w:r w:rsidRPr="00381989">
        <w:rPr>
          <w:color w:val="800000"/>
        </w:rPr>
        <w:t>&gt;&lt;/i&gt;</w:t>
      </w:r>
      <w:r w:rsidRPr="00381989">
        <w:rPr>
          <w:color w:val="000000"/>
        </w:rPr>
        <w:t xml:space="preserve"> About</w:t>
      </w:r>
    </w:p>
    <w:p w14:paraId="006A01BD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&lt;/a&gt;</w:t>
      </w:r>
    </w:p>
    <w:p w14:paraId="7DD15173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&lt;/li&gt;</w:t>
      </w:r>
    </w:p>
    <w:p w14:paraId="622EA5E8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&lt;li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"nav-item"</w:t>
      </w:r>
      <w:r w:rsidRPr="00381989">
        <w:rPr>
          <w:color w:val="800000"/>
        </w:rPr>
        <w:t>&gt;</w:t>
      </w:r>
    </w:p>
    <w:p w14:paraId="329FAA8C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&lt;a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"nav-link"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href</w:t>
      </w:r>
      <w:r w:rsidRPr="00381989">
        <w:rPr>
          <w:color w:val="000000"/>
        </w:rPr>
        <w:t>=</w:t>
      </w:r>
      <w:r w:rsidRPr="00381989">
        <w:rPr>
          <w:color w:val="0000FF"/>
        </w:rPr>
        <w:t>"#portfolio"</w:t>
      </w:r>
      <w:r w:rsidRPr="00381989">
        <w:rPr>
          <w:color w:val="800000"/>
        </w:rPr>
        <w:t>&gt;</w:t>
      </w:r>
    </w:p>
    <w:p w14:paraId="325E7A9A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    </w:t>
      </w:r>
      <w:r w:rsidRPr="00381989">
        <w:rPr>
          <w:color w:val="800000"/>
        </w:rPr>
        <w:t>&lt;i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"fa fa-book"</w:t>
      </w:r>
      <w:r w:rsidRPr="00381989">
        <w:rPr>
          <w:color w:val="800000"/>
        </w:rPr>
        <w:t>&gt;&lt;/i&gt;</w:t>
      </w:r>
      <w:r w:rsidRPr="00381989">
        <w:rPr>
          <w:color w:val="000000"/>
        </w:rPr>
        <w:t xml:space="preserve"> Portfolio</w:t>
      </w:r>
    </w:p>
    <w:p w14:paraId="6D923332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&lt;/a&gt;</w:t>
      </w:r>
    </w:p>
    <w:p w14:paraId="1CC2E96C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&lt;/li&gt;</w:t>
      </w:r>
    </w:p>
    <w:p w14:paraId="7C818935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&lt;li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"nav-item"</w:t>
      </w:r>
      <w:r w:rsidRPr="00381989">
        <w:rPr>
          <w:color w:val="800000"/>
        </w:rPr>
        <w:t>&gt;</w:t>
      </w:r>
    </w:p>
    <w:p w14:paraId="1079A035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&lt;a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"nav-link"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href</w:t>
      </w:r>
      <w:r w:rsidRPr="00381989">
        <w:rPr>
          <w:color w:val="000000"/>
        </w:rPr>
        <w:t>=</w:t>
      </w:r>
      <w:r w:rsidRPr="00381989">
        <w:rPr>
          <w:color w:val="0000FF"/>
        </w:rPr>
        <w:t>"#contact"</w:t>
      </w:r>
      <w:r w:rsidRPr="00381989">
        <w:rPr>
          <w:color w:val="800000"/>
        </w:rPr>
        <w:t>&gt;</w:t>
      </w:r>
    </w:p>
    <w:p w14:paraId="2503BEBD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    </w:t>
      </w:r>
      <w:r w:rsidRPr="00381989">
        <w:rPr>
          <w:color w:val="800000"/>
        </w:rPr>
        <w:t>&lt;i</w:t>
      </w:r>
      <w:r w:rsidRPr="00381989">
        <w:rPr>
          <w:color w:val="000000"/>
        </w:rPr>
        <w:t xml:space="preserve"> </w:t>
      </w:r>
      <w:r w:rsidRPr="00381989">
        <w:rPr>
          <w:color w:val="FF0000"/>
        </w:rPr>
        <w:t>class</w:t>
      </w:r>
      <w:r w:rsidRPr="00381989">
        <w:rPr>
          <w:color w:val="000000"/>
        </w:rPr>
        <w:t>=</w:t>
      </w:r>
      <w:r w:rsidRPr="00381989">
        <w:rPr>
          <w:color w:val="0000FF"/>
        </w:rPr>
        <w:t>"fa fa-phone"</w:t>
      </w:r>
      <w:r w:rsidRPr="00381989">
        <w:rPr>
          <w:color w:val="800000"/>
        </w:rPr>
        <w:t>&gt;&lt;/i&gt;</w:t>
      </w:r>
      <w:r w:rsidRPr="00381989">
        <w:rPr>
          <w:color w:val="000000"/>
        </w:rPr>
        <w:t xml:space="preserve"> Contact</w:t>
      </w:r>
    </w:p>
    <w:p w14:paraId="1BB915F4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    </w:t>
      </w:r>
      <w:r w:rsidRPr="00381989">
        <w:rPr>
          <w:color w:val="800000"/>
        </w:rPr>
        <w:t>&lt;/a&gt;</w:t>
      </w:r>
    </w:p>
    <w:p w14:paraId="268BFB72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    </w:t>
      </w:r>
      <w:r w:rsidRPr="00381989">
        <w:rPr>
          <w:color w:val="800000"/>
        </w:rPr>
        <w:t>&lt;/li&gt;</w:t>
      </w:r>
    </w:p>
    <w:p w14:paraId="633A1B08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    </w:t>
      </w:r>
      <w:r w:rsidRPr="00381989">
        <w:rPr>
          <w:color w:val="800000"/>
        </w:rPr>
        <w:t>&lt;/ul&gt;</w:t>
      </w:r>
    </w:p>
    <w:p w14:paraId="472BDAD9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    </w:t>
      </w:r>
      <w:r w:rsidRPr="00381989">
        <w:rPr>
          <w:color w:val="800000"/>
        </w:rPr>
        <w:t>&lt;/div&gt;</w:t>
      </w:r>
    </w:p>
    <w:p w14:paraId="7877819B" w14:textId="77777777" w:rsidR="00381989" w:rsidRPr="00381989" w:rsidRDefault="00381989" w:rsidP="00933DD6">
      <w:pPr>
        <w:pStyle w:val="FACode2"/>
        <w:rPr>
          <w:color w:val="000000"/>
        </w:rPr>
      </w:pPr>
      <w:r w:rsidRPr="00381989">
        <w:rPr>
          <w:color w:val="000000"/>
        </w:rPr>
        <w:t xml:space="preserve">    </w:t>
      </w:r>
      <w:r w:rsidRPr="00381989">
        <w:rPr>
          <w:color w:val="800000"/>
        </w:rPr>
        <w:t>&lt;/nav&gt;</w:t>
      </w:r>
    </w:p>
    <w:p w14:paraId="3F292887" w14:textId="3E9C62F3" w:rsidR="0050535A" w:rsidRDefault="00381989" w:rsidP="0050535A">
      <w:pPr>
        <w:pStyle w:val="FACode2"/>
      </w:pPr>
      <w:r w:rsidRPr="00381989">
        <w:rPr>
          <w:color w:val="000000"/>
        </w:rPr>
        <w:t xml:space="preserve">    </w:t>
      </w:r>
      <w:r w:rsidRPr="00381989">
        <w:t>&lt;!-- navigation bar end --&gt;</w:t>
      </w:r>
    </w:p>
    <w:p w14:paraId="2EFDF30E" w14:textId="5F622000" w:rsidR="0050535A" w:rsidRDefault="0050535A" w:rsidP="0050535A"/>
    <w:p w14:paraId="643DA43B" w14:textId="77777777" w:rsidR="00FD36CF" w:rsidRPr="00AF2422" w:rsidRDefault="002C0E1F" w:rsidP="0050535A">
      <w:pPr>
        <w:rPr>
          <w:b/>
          <w:lang w:val="en-US"/>
        </w:rPr>
      </w:pPr>
      <w:r w:rsidRPr="00AF2422">
        <w:rPr>
          <w:b/>
          <w:lang w:val="en-US"/>
        </w:rPr>
        <w:t xml:space="preserve">Step 9: </w:t>
      </w:r>
      <w:r w:rsidR="00F543FF" w:rsidRPr="00AF2422">
        <w:rPr>
          <w:b/>
          <w:lang w:val="en-US"/>
        </w:rPr>
        <w:t xml:space="preserve">Implement </w:t>
      </w:r>
      <w:r w:rsidR="00FD36CF" w:rsidRPr="00AF2422">
        <w:rPr>
          <w:b/>
          <w:lang w:val="en-US"/>
        </w:rPr>
        <w:t>Home section</w:t>
      </w:r>
    </w:p>
    <w:p w14:paraId="04FCE4A2" w14:textId="23C91FB4" w:rsidR="0040464E" w:rsidRDefault="0040464E" w:rsidP="00632EDD">
      <w:pPr>
        <w:rPr>
          <w:lang w:val="en-US"/>
        </w:rPr>
      </w:pPr>
      <w:r>
        <w:rPr>
          <w:lang w:val="en-US"/>
        </w:rPr>
        <w:t>The Home section is implemented using Jumbotron componen</w:t>
      </w:r>
      <w:r w:rsidR="00B1634E">
        <w:rPr>
          <w:lang w:val="en-US"/>
        </w:rPr>
        <w:t>t:</w:t>
      </w:r>
    </w:p>
    <w:p w14:paraId="6ACA0656" w14:textId="77777777" w:rsidR="005B00B1" w:rsidRPr="004C6EDF" w:rsidRDefault="005B00B1" w:rsidP="004C6EDF">
      <w:pPr>
        <w:pStyle w:val="FACode2"/>
        <w:numPr>
          <w:ilvl w:val="0"/>
          <w:numId w:val="35"/>
        </w:numPr>
        <w:rPr>
          <w:color w:val="000000"/>
        </w:rPr>
      </w:pPr>
      <w:r w:rsidRPr="005B00B1">
        <w:t>&lt;body&gt;</w:t>
      </w:r>
    </w:p>
    <w:p w14:paraId="6361EF93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</w:t>
      </w:r>
      <w:r w:rsidRPr="005B00B1">
        <w:rPr>
          <w:color w:val="008000"/>
        </w:rPr>
        <w:t>&lt;!-- navigation bar --&gt;</w:t>
      </w:r>
    </w:p>
    <w:p w14:paraId="70916D89" w14:textId="00E8CF9A" w:rsidR="005B00B1" w:rsidRDefault="005B00B1" w:rsidP="002C6323">
      <w:pPr>
        <w:pStyle w:val="FACode2"/>
        <w:rPr>
          <w:color w:val="000000"/>
        </w:rPr>
      </w:pPr>
      <w:r w:rsidRPr="005B00B1">
        <w:rPr>
          <w:color w:val="000000"/>
        </w:rPr>
        <w:t xml:space="preserve">    </w:t>
      </w:r>
      <w:r w:rsidRPr="005B00B1">
        <w:t>&lt;nav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"navbar navbar-expand-md fixed-top navbar-light bg-light"</w:t>
      </w:r>
      <w:r w:rsidRPr="005B00B1">
        <w:t>&gt;</w:t>
      </w:r>
    </w:p>
    <w:p w14:paraId="7E70F46C" w14:textId="489CA8A5" w:rsidR="002C6323" w:rsidRPr="002C6323" w:rsidRDefault="002C6323" w:rsidP="002C6323">
      <w:pPr>
        <w:pStyle w:val="FACode2"/>
        <w:rPr>
          <w:color w:val="000000"/>
        </w:rPr>
      </w:pPr>
      <w:r>
        <w:rPr>
          <w:color w:val="000000"/>
        </w:rPr>
        <w:t xml:space="preserve">       . . .</w:t>
      </w:r>
    </w:p>
    <w:p w14:paraId="16240BEB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</w:t>
      </w:r>
      <w:r w:rsidRPr="005B00B1">
        <w:t>&lt;/nav&gt;</w:t>
      </w:r>
    </w:p>
    <w:p w14:paraId="7FEA069E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</w:t>
      </w:r>
      <w:r w:rsidRPr="005B00B1">
        <w:rPr>
          <w:color w:val="008000"/>
        </w:rPr>
        <w:t>&lt;!-- navigation bar end --&gt;</w:t>
      </w:r>
    </w:p>
    <w:p w14:paraId="500CC9D8" w14:textId="77777777" w:rsidR="005B00B1" w:rsidRPr="005B00B1" w:rsidRDefault="005B00B1" w:rsidP="004C6EDF">
      <w:pPr>
        <w:pStyle w:val="FACode2"/>
        <w:rPr>
          <w:color w:val="000000"/>
        </w:rPr>
      </w:pPr>
    </w:p>
    <w:p w14:paraId="15A8336C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</w:t>
      </w:r>
      <w:r w:rsidRPr="005B00B1">
        <w:rPr>
          <w:color w:val="008000"/>
        </w:rPr>
        <w:t>&lt;!-- main content --&gt;</w:t>
      </w:r>
    </w:p>
    <w:p w14:paraId="70C96270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</w:t>
      </w:r>
      <w:r w:rsidRPr="005B00B1">
        <w:t>&lt;div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"container"</w:t>
      </w:r>
      <w:r w:rsidRPr="005B00B1">
        <w:t>&gt;</w:t>
      </w:r>
    </w:p>
    <w:p w14:paraId="78D26955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</w:t>
      </w:r>
      <w:r w:rsidRPr="005B00B1">
        <w:rPr>
          <w:color w:val="008000"/>
        </w:rPr>
        <w:t>&lt;!-- home content --&gt;</w:t>
      </w:r>
    </w:p>
    <w:p w14:paraId="3B1FCB74" w14:textId="5D33B87E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</w:t>
      </w:r>
      <w:r w:rsidRPr="005B00B1">
        <w:t>&lt;div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id</w:t>
      </w:r>
      <w:r w:rsidRPr="005B00B1">
        <w:rPr>
          <w:color w:val="000000"/>
        </w:rPr>
        <w:t>=</w:t>
      </w:r>
      <w:r w:rsidRPr="005B00B1">
        <w:rPr>
          <w:color w:val="0000FF"/>
        </w:rPr>
        <w:t>"home"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"content"</w:t>
      </w:r>
      <w:r w:rsidRPr="005B00B1">
        <w:t>&gt;</w:t>
      </w:r>
    </w:p>
    <w:p w14:paraId="4DCCF86E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</w:t>
      </w:r>
      <w:r w:rsidRPr="005B00B1">
        <w:t>&lt;div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"jumbotron"</w:t>
      </w:r>
      <w:r w:rsidRPr="005B00B1">
        <w:t>&gt;</w:t>
      </w:r>
    </w:p>
    <w:p w14:paraId="4B638541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</w:t>
      </w:r>
      <w:r w:rsidRPr="005B00B1">
        <w:t>&lt;h1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"display-4"</w:t>
      </w:r>
      <w:r w:rsidRPr="005B00B1">
        <w:t>&gt;</w:t>
      </w:r>
      <w:r w:rsidRPr="005B00B1">
        <w:rPr>
          <w:color w:val="000000"/>
        </w:rPr>
        <w:t>Hello from Fresher Academy</w:t>
      </w:r>
      <w:r w:rsidRPr="005B00B1">
        <w:t>&lt;/h1&gt;</w:t>
      </w:r>
    </w:p>
    <w:p w14:paraId="43FBDAAA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</w:t>
      </w:r>
      <w:r w:rsidRPr="005B00B1">
        <w:t>&lt;p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"lead"</w:t>
      </w:r>
      <w:r w:rsidRPr="005B00B1">
        <w:t>&gt;</w:t>
      </w:r>
      <w:r w:rsidRPr="005B00B1">
        <w:rPr>
          <w:color w:val="000000"/>
        </w:rPr>
        <w:t>Lorem ipsum consectetur adipiscing elit.</w:t>
      </w:r>
      <w:r w:rsidRPr="005B00B1">
        <w:t>&lt;/p&gt;</w:t>
      </w:r>
    </w:p>
    <w:p w14:paraId="3000939C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</w:t>
      </w:r>
      <w:r w:rsidRPr="005B00B1">
        <w:t>&lt;hr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"my-4"</w:t>
      </w:r>
      <w:r w:rsidRPr="005B00B1">
        <w:t>&gt;</w:t>
      </w:r>
    </w:p>
    <w:p w14:paraId="212B9812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</w:t>
      </w:r>
      <w:r w:rsidRPr="005B00B1">
        <w:t>&lt;p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"lead d-flex justify-content-between"</w:t>
      </w:r>
      <w:r w:rsidRPr="005B00B1">
        <w:t>&gt;</w:t>
      </w:r>
    </w:p>
    <w:p w14:paraId="2075C08F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</w:t>
      </w:r>
      <w:r w:rsidRPr="005B00B1">
        <w:t>&lt;a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href</w:t>
      </w:r>
      <w:r w:rsidRPr="005B00B1">
        <w:rPr>
          <w:color w:val="000000"/>
        </w:rPr>
        <w:t>=</w:t>
      </w:r>
      <w:r w:rsidRPr="005B00B1">
        <w:rPr>
          <w:color w:val="0000FF"/>
        </w:rPr>
        <w:t>"https://twitter.com/fresher-academy"</w:t>
      </w:r>
    </w:p>
    <w:p w14:paraId="6068F581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"btn btn-primary btn-lg margin-bottom"</w:t>
      </w:r>
    </w:p>
    <w:p w14:paraId="359F419C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</w:t>
      </w:r>
      <w:r w:rsidRPr="005B00B1">
        <w:rPr>
          <w:color w:val="FF0000"/>
        </w:rPr>
        <w:t>target</w:t>
      </w:r>
      <w:r w:rsidRPr="005B00B1">
        <w:rPr>
          <w:color w:val="000000"/>
        </w:rPr>
        <w:t>=</w:t>
      </w:r>
      <w:r w:rsidRPr="005B00B1">
        <w:rPr>
          <w:color w:val="0000FF"/>
        </w:rPr>
        <w:t>'_blank'</w:t>
      </w:r>
      <w:r w:rsidRPr="005B00B1">
        <w:t>&gt;&lt;i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"fa fa-twitter"</w:t>
      </w:r>
      <w:r w:rsidRPr="005B00B1">
        <w:t>&gt;&lt;/i&gt;</w:t>
      </w:r>
    </w:p>
    <w:p w14:paraId="39A4DF27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Twitter</w:t>
      </w:r>
      <w:r w:rsidRPr="005B00B1">
        <w:t>&lt;/a&gt;</w:t>
      </w:r>
    </w:p>
    <w:p w14:paraId="0511C113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</w:t>
      </w:r>
      <w:r w:rsidRPr="005B00B1">
        <w:t>&lt;a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href</w:t>
      </w:r>
      <w:r w:rsidRPr="005B00B1">
        <w:rPr>
          <w:color w:val="000000"/>
        </w:rPr>
        <w:t>=</w:t>
      </w:r>
      <w:r w:rsidRPr="005B00B1">
        <w:rPr>
          <w:color w:val="0000FF"/>
        </w:rPr>
        <w:t>"https://github.com/fresher-academy"</w:t>
      </w:r>
    </w:p>
    <w:p w14:paraId="1528AA94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"btn btn-primary btn-lg margin-bottom"</w:t>
      </w:r>
    </w:p>
    <w:p w14:paraId="5424BDD7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lastRenderedPageBreak/>
        <w:t xml:space="preserve">                        </w:t>
      </w:r>
      <w:r w:rsidRPr="005B00B1">
        <w:rPr>
          <w:color w:val="FF0000"/>
        </w:rPr>
        <w:t>target</w:t>
      </w:r>
      <w:r w:rsidRPr="005B00B1">
        <w:rPr>
          <w:color w:val="000000"/>
        </w:rPr>
        <w:t>=</w:t>
      </w:r>
      <w:r w:rsidRPr="005B00B1">
        <w:rPr>
          <w:color w:val="0000FF"/>
        </w:rPr>
        <w:t>'_blank'</w:t>
      </w:r>
      <w:r w:rsidRPr="005B00B1">
        <w:t>&gt;&lt;i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"fa fa-github"</w:t>
      </w:r>
      <w:r w:rsidRPr="005B00B1">
        <w:t>&gt;&lt;/i&gt;</w:t>
      </w:r>
    </w:p>
    <w:p w14:paraId="2093C549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Github</w:t>
      </w:r>
      <w:r w:rsidRPr="005B00B1">
        <w:t>&lt;/a&gt;</w:t>
      </w:r>
    </w:p>
    <w:p w14:paraId="600455BD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</w:t>
      </w:r>
      <w:r w:rsidRPr="005B00B1">
        <w:t>&lt;a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href</w:t>
      </w:r>
      <w:r w:rsidRPr="005B00B1">
        <w:rPr>
          <w:color w:val="000000"/>
        </w:rPr>
        <w:t>=</w:t>
      </w:r>
      <w:r w:rsidRPr="005B00B1">
        <w:rPr>
          <w:color w:val="0000FF"/>
        </w:rPr>
        <w:t>"https://www.linkedin.com/in/fresher-academy"</w:t>
      </w:r>
    </w:p>
    <w:p w14:paraId="215A13CC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"btn btn-primary btn-lg margin-bottom"</w:t>
      </w:r>
    </w:p>
    <w:p w14:paraId="17B62E50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</w:t>
      </w:r>
      <w:r w:rsidRPr="005B00B1">
        <w:rPr>
          <w:color w:val="FF0000"/>
        </w:rPr>
        <w:t>target</w:t>
      </w:r>
      <w:r w:rsidRPr="005B00B1">
        <w:rPr>
          <w:color w:val="000000"/>
        </w:rPr>
        <w:t>=</w:t>
      </w:r>
      <w:r w:rsidRPr="005B00B1">
        <w:rPr>
          <w:color w:val="0000FF"/>
        </w:rPr>
        <w:t>'_blank'</w:t>
      </w:r>
      <w:r w:rsidRPr="005B00B1">
        <w:t>&gt;&lt;i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"fa fa-linkedin"</w:t>
      </w:r>
      <w:r w:rsidRPr="005B00B1">
        <w:t>&gt;&lt;/i&gt;</w:t>
      </w:r>
    </w:p>
    <w:p w14:paraId="431B6531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Linkedin</w:t>
      </w:r>
      <w:r w:rsidRPr="005B00B1">
        <w:t>&lt;/a&gt;</w:t>
      </w:r>
    </w:p>
    <w:p w14:paraId="0D05D023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</w:t>
      </w:r>
      <w:r w:rsidRPr="005B00B1">
        <w:t>&lt;a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href</w:t>
      </w:r>
      <w:r w:rsidRPr="005B00B1">
        <w:rPr>
          <w:color w:val="000000"/>
        </w:rPr>
        <w:t>=</w:t>
      </w:r>
      <w:r w:rsidRPr="005B00B1">
        <w:rPr>
          <w:color w:val="0000FF"/>
        </w:rPr>
        <w:t>"https://www.freecodecamp.com/fresher-academy"</w:t>
      </w:r>
    </w:p>
    <w:p w14:paraId="330E7F32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"btn btn-primary btn-lg margin-bottom"</w:t>
      </w:r>
    </w:p>
    <w:p w14:paraId="4E3268A5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</w:t>
      </w:r>
      <w:r w:rsidRPr="005B00B1">
        <w:rPr>
          <w:color w:val="FF0000"/>
        </w:rPr>
        <w:t>target</w:t>
      </w:r>
      <w:r w:rsidRPr="005B00B1">
        <w:rPr>
          <w:color w:val="000000"/>
        </w:rPr>
        <w:t>=</w:t>
      </w:r>
      <w:r w:rsidRPr="005B00B1">
        <w:rPr>
          <w:color w:val="0000FF"/>
        </w:rPr>
        <w:t>'_blank'</w:t>
      </w:r>
      <w:r w:rsidRPr="005B00B1">
        <w:t>&gt;&lt;i</w:t>
      </w:r>
      <w:r w:rsidRPr="005B00B1">
        <w:rPr>
          <w:color w:val="000000"/>
        </w:rPr>
        <w:t xml:space="preserve"> </w:t>
      </w:r>
      <w:r w:rsidRPr="005B00B1">
        <w:rPr>
          <w:color w:val="FF0000"/>
        </w:rPr>
        <w:t>class</w:t>
      </w:r>
      <w:r w:rsidRPr="005B00B1">
        <w:rPr>
          <w:color w:val="000000"/>
        </w:rPr>
        <w:t>=</w:t>
      </w:r>
      <w:r w:rsidRPr="005B00B1">
        <w:rPr>
          <w:color w:val="0000FF"/>
        </w:rPr>
        <w:t>"fa fa-fire"</w:t>
      </w:r>
      <w:r w:rsidRPr="005B00B1">
        <w:t>&gt;&lt;/i&gt;</w:t>
      </w:r>
    </w:p>
    <w:p w14:paraId="7EE566B7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        freeCodeCamp</w:t>
      </w:r>
      <w:r w:rsidRPr="005B00B1">
        <w:t>&lt;/a&gt;</w:t>
      </w:r>
    </w:p>
    <w:p w14:paraId="41A28672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    </w:t>
      </w:r>
      <w:r w:rsidRPr="005B00B1">
        <w:t>&lt;/p&gt;</w:t>
      </w:r>
    </w:p>
    <w:p w14:paraId="130CA8F2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    </w:t>
      </w:r>
      <w:r w:rsidRPr="005B00B1">
        <w:t>&lt;/div&gt;</w:t>
      </w:r>
      <w:r w:rsidRPr="005B00B1">
        <w:rPr>
          <w:color w:val="000000"/>
        </w:rPr>
        <w:t xml:space="preserve"> </w:t>
      </w:r>
      <w:r w:rsidRPr="005B00B1">
        <w:rPr>
          <w:color w:val="008000"/>
        </w:rPr>
        <w:t>&lt;!-- end jumbotron --&gt;</w:t>
      </w:r>
    </w:p>
    <w:p w14:paraId="67BA041C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</w:t>
      </w:r>
      <w:r w:rsidRPr="005B00B1">
        <w:t>&lt;/div&gt;</w:t>
      </w:r>
      <w:r w:rsidRPr="005B00B1">
        <w:rPr>
          <w:color w:val="000000"/>
        </w:rPr>
        <w:t xml:space="preserve"> </w:t>
      </w:r>
      <w:r w:rsidRPr="005B00B1">
        <w:rPr>
          <w:color w:val="008000"/>
        </w:rPr>
        <w:t>&lt;!-- end home --&gt;</w:t>
      </w:r>
    </w:p>
    <w:p w14:paraId="487CA95C" w14:textId="2E9D6426" w:rsidR="005B00B1" w:rsidRPr="002F649E" w:rsidRDefault="005B00B1" w:rsidP="002F649E">
      <w:pPr>
        <w:pStyle w:val="FACode2"/>
        <w:rPr>
          <w:color w:val="000000"/>
        </w:rPr>
      </w:pPr>
      <w:r w:rsidRPr="005B00B1">
        <w:rPr>
          <w:color w:val="000000"/>
        </w:rPr>
        <w:t xml:space="preserve">        </w:t>
      </w:r>
      <w:r w:rsidRPr="005B00B1">
        <w:rPr>
          <w:color w:val="008000"/>
        </w:rPr>
        <w:t>&lt;!-- home content end --&gt;</w:t>
      </w:r>
    </w:p>
    <w:p w14:paraId="717A088F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rPr>
          <w:color w:val="000000"/>
        </w:rPr>
        <w:t xml:space="preserve">    </w:t>
      </w:r>
      <w:r w:rsidRPr="005B00B1">
        <w:t>&lt;/div&gt;</w:t>
      </w:r>
    </w:p>
    <w:p w14:paraId="71A7437E" w14:textId="77777777" w:rsidR="005B00B1" w:rsidRPr="005B00B1" w:rsidRDefault="005B00B1" w:rsidP="004C6EDF">
      <w:pPr>
        <w:pStyle w:val="FACode2"/>
        <w:rPr>
          <w:color w:val="000000"/>
        </w:rPr>
      </w:pPr>
      <w:r w:rsidRPr="005B00B1">
        <w:t>&lt;/body&gt;</w:t>
      </w:r>
    </w:p>
    <w:p w14:paraId="38D52831" w14:textId="77777777" w:rsidR="005B00B1" w:rsidRPr="005B00B1" w:rsidRDefault="005B00B1" w:rsidP="004C6EDF">
      <w:pPr>
        <w:pStyle w:val="FACode2"/>
        <w:rPr>
          <w:color w:val="000000"/>
        </w:rPr>
      </w:pPr>
    </w:p>
    <w:p w14:paraId="75D2012C" w14:textId="3BDFE6E2" w:rsidR="00B1634E" w:rsidRDefault="00B1634E" w:rsidP="0050535A">
      <w:pPr>
        <w:rPr>
          <w:lang w:val="en-US"/>
        </w:rPr>
      </w:pPr>
    </w:p>
    <w:p w14:paraId="17A95168" w14:textId="1940B9A0" w:rsidR="005120D5" w:rsidRPr="0064153D" w:rsidRDefault="00BE7F08" w:rsidP="0050535A">
      <w:pPr>
        <w:rPr>
          <w:b/>
          <w:lang w:val="en-US"/>
        </w:rPr>
      </w:pPr>
      <w:r w:rsidRPr="0064153D">
        <w:rPr>
          <w:b/>
          <w:lang w:val="en-US"/>
        </w:rPr>
        <w:t>Step 10: Implement</w:t>
      </w:r>
      <w:r w:rsidR="00E65BC6" w:rsidRPr="0064153D">
        <w:rPr>
          <w:b/>
          <w:lang w:val="en-US"/>
        </w:rPr>
        <w:t xml:space="preserve"> About section</w:t>
      </w:r>
    </w:p>
    <w:p w14:paraId="631DF0FC" w14:textId="6EB9B1EC" w:rsidR="00E65BC6" w:rsidRDefault="00E65BC6" w:rsidP="0050535A">
      <w:pPr>
        <w:rPr>
          <w:lang w:val="en-US"/>
        </w:rPr>
      </w:pPr>
      <w:r>
        <w:rPr>
          <w:lang w:val="en-US"/>
        </w:rPr>
        <w:t>Similar to Home section, About section is implemented using Card component:</w:t>
      </w:r>
    </w:p>
    <w:p w14:paraId="4B6F7461" w14:textId="77777777" w:rsidR="00664C71" w:rsidRPr="00BF793F" w:rsidRDefault="00664C71" w:rsidP="00BF793F">
      <w:pPr>
        <w:pStyle w:val="FACode2"/>
        <w:numPr>
          <w:ilvl w:val="0"/>
          <w:numId w:val="36"/>
        </w:numPr>
        <w:rPr>
          <w:color w:val="000000"/>
        </w:rPr>
      </w:pPr>
      <w:r w:rsidRPr="00664C71">
        <w:t>&lt;body&gt;</w:t>
      </w:r>
    </w:p>
    <w:p w14:paraId="0DD07DB7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</w:t>
      </w:r>
      <w:r w:rsidRPr="00664C71">
        <w:rPr>
          <w:color w:val="008000"/>
        </w:rPr>
        <w:t>&lt;!-- navigation bar --&gt;</w:t>
      </w:r>
    </w:p>
    <w:p w14:paraId="12738C1B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</w:t>
      </w:r>
      <w:r w:rsidRPr="00664C71">
        <w:t>&lt;nav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"navbar navbar-expand-md fixed-top navbar-light bg-light"</w:t>
      </w:r>
      <w:r w:rsidRPr="00664C71">
        <w:t>&gt;</w:t>
      </w:r>
    </w:p>
    <w:p w14:paraId="27D797CF" w14:textId="2F0DBA78" w:rsidR="00664C71" w:rsidRPr="00664C71" w:rsidRDefault="00664C71" w:rsidP="00BC57B7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="00BC57B7">
        <w:t>. . .</w:t>
      </w:r>
    </w:p>
    <w:p w14:paraId="14E7B5B2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</w:t>
      </w:r>
      <w:r w:rsidRPr="00664C71">
        <w:t>&lt;/nav&gt;</w:t>
      </w:r>
    </w:p>
    <w:p w14:paraId="18322ACF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</w:t>
      </w:r>
      <w:r w:rsidRPr="00664C71">
        <w:rPr>
          <w:color w:val="008000"/>
        </w:rPr>
        <w:t>&lt;!-- navigation bar end --&gt;</w:t>
      </w:r>
    </w:p>
    <w:p w14:paraId="57A10311" w14:textId="77777777" w:rsidR="00664C71" w:rsidRPr="00664C71" w:rsidRDefault="00664C71" w:rsidP="00BF793F">
      <w:pPr>
        <w:pStyle w:val="FACode2"/>
        <w:rPr>
          <w:color w:val="000000"/>
        </w:rPr>
      </w:pPr>
    </w:p>
    <w:p w14:paraId="56FF8209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</w:t>
      </w:r>
      <w:r w:rsidRPr="00664C71">
        <w:rPr>
          <w:color w:val="008000"/>
        </w:rPr>
        <w:t>&lt;!-- main content --&gt;</w:t>
      </w:r>
    </w:p>
    <w:p w14:paraId="232C6B76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</w:t>
      </w:r>
      <w:r w:rsidRPr="00664C71">
        <w:t>&lt;div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"container"</w:t>
      </w:r>
      <w:r w:rsidRPr="00664C71">
        <w:t>&gt;</w:t>
      </w:r>
    </w:p>
    <w:p w14:paraId="7A235FB0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rPr>
          <w:color w:val="008000"/>
        </w:rPr>
        <w:t>&lt;!-- home content --&gt;</w:t>
      </w:r>
    </w:p>
    <w:p w14:paraId="3A1ACA44" w14:textId="4392C19D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t>&lt;div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id</w:t>
      </w:r>
      <w:r w:rsidRPr="00664C71">
        <w:rPr>
          <w:color w:val="000000"/>
        </w:rPr>
        <w:t>=</w:t>
      </w:r>
      <w:r w:rsidRPr="00664C71">
        <w:rPr>
          <w:color w:val="0000FF"/>
        </w:rPr>
        <w:t>"home"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"content"</w:t>
      </w:r>
      <w:r w:rsidRPr="00664C71">
        <w:t>&gt;</w:t>
      </w:r>
    </w:p>
    <w:p w14:paraId="237C45F0" w14:textId="562499BB" w:rsidR="00664C71" w:rsidRPr="00664C71" w:rsidRDefault="00664C71" w:rsidP="0019761A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</w:t>
      </w:r>
      <w:r w:rsidR="0019761A">
        <w:t xml:space="preserve">. . . </w:t>
      </w:r>
    </w:p>
    <w:p w14:paraId="7193DAC1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t>&lt;/div&gt;</w:t>
      </w:r>
      <w:r w:rsidRPr="00664C71">
        <w:rPr>
          <w:color w:val="000000"/>
        </w:rPr>
        <w:t xml:space="preserve"> </w:t>
      </w:r>
      <w:r w:rsidRPr="00664C71">
        <w:rPr>
          <w:color w:val="008000"/>
        </w:rPr>
        <w:t>&lt;!-- end home --&gt;</w:t>
      </w:r>
    </w:p>
    <w:p w14:paraId="503C24C2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rPr>
          <w:color w:val="008000"/>
        </w:rPr>
        <w:t>&lt;!-- home content end --&gt;</w:t>
      </w:r>
    </w:p>
    <w:p w14:paraId="2E5B100D" w14:textId="77777777" w:rsidR="00664C71" w:rsidRPr="00664C71" w:rsidRDefault="00664C71" w:rsidP="00BF793F">
      <w:pPr>
        <w:pStyle w:val="FACode2"/>
        <w:rPr>
          <w:color w:val="000000"/>
        </w:rPr>
      </w:pPr>
    </w:p>
    <w:p w14:paraId="768399F0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rPr>
          <w:color w:val="008000"/>
        </w:rPr>
        <w:t>&lt;!-- about content --&gt;</w:t>
      </w:r>
    </w:p>
    <w:p w14:paraId="31B57683" w14:textId="07438D8F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t>&lt;div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id</w:t>
      </w:r>
      <w:r w:rsidRPr="00664C71">
        <w:rPr>
          <w:color w:val="000000"/>
        </w:rPr>
        <w:t>=</w:t>
      </w:r>
      <w:r w:rsidRPr="00664C71">
        <w:rPr>
          <w:color w:val="0000FF"/>
        </w:rPr>
        <w:t>"about"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"content"</w:t>
      </w:r>
      <w:r w:rsidRPr="00664C71">
        <w:t>&gt;</w:t>
      </w:r>
    </w:p>
    <w:p w14:paraId="19904FD7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</w:t>
      </w:r>
      <w:r w:rsidRPr="00664C71">
        <w:t>&lt;h1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"text-center"</w:t>
      </w:r>
      <w:r w:rsidRPr="00664C71">
        <w:t>&gt;</w:t>
      </w:r>
      <w:r w:rsidRPr="00664C71">
        <w:rPr>
          <w:color w:val="000000"/>
        </w:rPr>
        <w:t>About me</w:t>
      </w:r>
      <w:r w:rsidRPr="00664C71">
        <w:t>&lt;/h1&gt;</w:t>
      </w:r>
    </w:p>
    <w:p w14:paraId="5053B330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</w:t>
      </w:r>
      <w:r w:rsidRPr="00664C71">
        <w:t>&lt;div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"card"</w:t>
      </w:r>
      <w:r w:rsidRPr="00664C71">
        <w:t>&gt;</w:t>
      </w:r>
    </w:p>
    <w:p w14:paraId="360E083D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</w:t>
      </w:r>
      <w:r w:rsidRPr="00664C71">
        <w:t>&lt;div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"card-body"</w:t>
      </w:r>
      <w:r w:rsidRPr="00664C71">
        <w:t>&gt;</w:t>
      </w:r>
    </w:p>
    <w:p w14:paraId="535ED0CB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</w:t>
      </w:r>
      <w:r w:rsidRPr="00664C71">
        <w:t>&lt;div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"media"</w:t>
      </w:r>
      <w:r w:rsidRPr="00664C71">
        <w:t>&gt;</w:t>
      </w:r>
    </w:p>
    <w:p w14:paraId="777CE445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</w:t>
      </w:r>
      <w:r w:rsidRPr="00664C71">
        <w:t>&lt;img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"mr-3"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src</w:t>
      </w:r>
      <w:r w:rsidRPr="00664C71">
        <w:rPr>
          <w:color w:val="000000"/>
        </w:rPr>
        <w:t>=</w:t>
      </w:r>
      <w:r w:rsidRPr="00664C71">
        <w:rPr>
          <w:color w:val="0000FF"/>
        </w:rPr>
        <w:t>"http://placehold.it/300x300"</w:t>
      </w:r>
    </w:p>
    <w:p w14:paraId="0D4E13D2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</w:t>
      </w:r>
      <w:r w:rsidRPr="00664C71">
        <w:rPr>
          <w:color w:val="FF0000"/>
        </w:rPr>
        <w:t>alt</w:t>
      </w:r>
      <w:r w:rsidRPr="00664C71">
        <w:rPr>
          <w:color w:val="000000"/>
        </w:rPr>
        <w:t>=</w:t>
      </w:r>
      <w:r w:rsidRPr="00664C71">
        <w:rPr>
          <w:color w:val="0000FF"/>
        </w:rPr>
        <w:t>"About me"</w:t>
      </w:r>
      <w:r w:rsidRPr="00664C71">
        <w:t>&gt;</w:t>
      </w:r>
    </w:p>
    <w:p w14:paraId="075B105F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</w:t>
      </w:r>
      <w:r w:rsidRPr="00664C71">
        <w:t>&lt;div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"media-body"</w:t>
      </w:r>
      <w:r w:rsidRPr="00664C71">
        <w:t>&gt;</w:t>
      </w:r>
    </w:p>
    <w:p w14:paraId="4B8FBF03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</w:t>
      </w:r>
      <w:r w:rsidRPr="00664C71">
        <w:t>&lt;h1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"media-heading"</w:t>
      </w:r>
      <w:r w:rsidRPr="00664C71">
        <w:t>&gt;</w:t>
      </w:r>
      <w:r w:rsidRPr="00664C71">
        <w:rPr>
          <w:color w:val="000000"/>
        </w:rPr>
        <w:t>Suspendisse eget</w:t>
      </w:r>
    </w:p>
    <w:p w14:paraId="649FC043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sodales lacus.</w:t>
      </w:r>
      <w:r w:rsidRPr="00664C71">
        <w:t>&lt;/h1&gt;</w:t>
      </w:r>
    </w:p>
    <w:p w14:paraId="5F9FB2F0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</w:t>
      </w:r>
      <w:r w:rsidRPr="00664C71">
        <w:t>&lt;span</w:t>
      </w:r>
      <w:r w:rsidRPr="00664C71">
        <w:rPr>
          <w:color w:val="000000"/>
        </w:rPr>
        <w:t xml:space="preserve"> </w:t>
      </w:r>
      <w:r w:rsidRPr="00664C71">
        <w:rPr>
          <w:color w:val="FF0000"/>
        </w:rPr>
        <w:t>class</w:t>
      </w:r>
      <w:r w:rsidRPr="00664C71">
        <w:rPr>
          <w:color w:val="000000"/>
        </w:rPr>
        <w:t>=</w:t>
      </w:r>
      <w:r w:rsidRPr="00664C71">
        <w:rPr>
          <w:color w:val="0000FF"/>
        </w:rPr>
        <w:t>"lead text-justify"</w:t>
      </w:r>
      <w:r w:rsidRPr="00664C71">
        <w:t>&gt;</w:t>
      </w:r>
      <w:r w:rsidRPr="00664C71">
        <w:rPr>
          <w:color w:val="000000"/>
        </w:rPr>
        <w:t>Curabitur</w:t>
      </w:r>
    </w:p>
    <w:p w14:paraId="0CA090E9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arcu orci, mattis eget pellentesque non,</w:t>
      </w:r>
    </w:p>
    <w:p w14:paraId="06E3E775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suscipit nec lorem. Sed faucibus ante</w:t>
      </w:r>
    </w:p>
    <w:p w14:paraId="70331871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vitae nibh pellentesque pellentesque.</w:t>
      </w:r>
    </w:p>
    <w:p w14:paraId="733D95F1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Etiam in elementum dui. Donec porttitor,</w:t>
      </w:r>
    </w:p>
    <w:p w14:paraId="1CAE3829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arcu id lacinia mattis, turpis elit</w:t>
      </w:r>
    </w:p>
    <w:p w14:paraId="62AD4F3D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suscipit nisl, ut maximus magna orci a</w:t>
      </w:r>
    </w:p>
    <w:p w14:paraId="2DC5C8E7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ligula. Praesent nec interdum tellus.</w:t>
      </w:r>
    </w:p>
    <w:p w14:paraId="17B9156B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        Suspendisse at dictum ipsum.</w:t>
      </w:r>
      <w:r w:rsidRPr="00664C71">
        <w:t>&lt;/span&gt;</w:t>
      </w:r>
    </w:p>
    <w:p w14:paraId="327778FF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    </w:t>
      </w:r>
      <w:r w:rsidRPr="00664C71">
        <w:t>&lt;/div&gt;</w:t>
      </w:r>
    </w:p>
    <w:p w14:paraId="2C69A149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    </w:t>
      </w:r>
      <w:r w:rsidRPr="00664C71">
        <w:t>&lt;/div&gt;</w:t>
      </w:r>
      <w:r w:rsidRPr="00664C71">
        <w:rPr>
          <w:color w:val="000000"/>
        </w:rPr>
        <w:t xml:space="preserve"> </w:t>
      </w:r>
      <w:r w:rsidRPr="00664C71">
        <w:rPr>
          <w:color w:val="008000"/>
        </w:rPr>
        <w:t>&lt;!-- media end --&gt;</w:t>
      </w:r>
    </w:p>
    <w:p w14:paraId="6B5D2E68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    </w:t>
      </w:r>
      <w:r w:rsidRPr="00664C71">
        <w:t>&lt;/div&gt;</w:t>
      </w:r>
    </w:p>
    <w:p w14:paraId="70CA3128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    </w:t>
      </w:r>
      <w:r w:rsidRPr="00664C71">
        <w:t>&lt;/div&gt;</w:t>
      </w:r>
    </w:p>
    <w:p w14:paraId="17CCC298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t>&lt;/div&gt;</w:t>
      </w:r>
      <w:r w:rsidRPr="00664C71">
        <w:rPr>
          <w:color w:val="000000"/>
        </w:rPr>
        <w:t xml:space="preserve"> </w:t>
      </w:r>
      <w:r w:rsidRPr="00664C71">
        <w:rPr>
          <w:color w:val="008000"/>
        </w:rPr>
        <w:t>&lt;!-- about end --&gt;</w:t>
      </w:r>
    </w:p>
    <w:p w14:paraId="50349268" w14:textId="51FD32F0" w:rsidR="00664C71" w:rsidRPr="00E9263E" w:rsidRDefault="00664C71" w:rsidP="00E9263E">
      <w:pPr>
        <w:pStyle w:val="FACode2"/>
        <w:rPr>
          <w:color w:val="000000"/>
        </w:rPr>
      </w:pPr>
      <w:r w:rsidRPr="00664C71">
        <w:rPr>
          <w:color w:val="000000"/>
        </w:rPr>
        <w:t xml:space="preserve">        </w:t>
      </w:r>
      <w:r w:rsidRPr="00664C71">
        <w:rPr>
          <w:color w:val="008000"/>
        </w:rPr>
        <w:t>&lt;!-- about content end --&gt;</w:t>
      </w:r>
    </w:p>
    <w:p w14:paraId="0BE16DEF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rPr>
          <w:color w:val="000000"/>
        </w:rPr>
        <w:lastRenderedPageBreak/>
        <w:t xml:space="preserve">    </w:t>
      </w:r>
      <w:r w:rsidRPr="00664C71">
        <w:t>&lt;/div&gt;</w:t>
      </w:r>
    </w:p>
    <w:p w14:paraId="62432E9B" w14:textId="77777777" w:rsidR="00664C71" w:rsidRPr="00664C71" w:rsidRDefault="00664C71" w:rsidP="00BF793F">
      <w:pPr>
        <w:pStyle w:val="FACode2"/>
        <w:rPr>
          <w:color w:val="000000"/>
        </w:rPr>
      </w:pPr>
      <w:r w:rsidRPr="00664C71">
        <w:t>&lt;/body&gt;</w:t>
      </w:r>
    </w:p>
    <w:p w14:paraId="465FE6C5" w14:textId="77777777" w:rsidR="00664C71" w:rsidRPr="00664C71" w:rsidRDefault="00664C71" w:rsidP="00BF793F">
      <w:pPr>
        <w:pStyle w:val="FACode2"/>
        <w:rPr>
          <w:color w:val="000000"/>
        </w:rPr>
      </w:pPr>
    </w:p>
    <w:p w14:paraId="50F4F2B3" w14:textId="77777777" w:rsidR="00E7471C" w:rsidRDefault="00E7471C" w:rsidP="0050535A">
      <w:pPr>
        <w:rPr>
          <w:lang w:val="en-US"/>
        </w:rPr>
      </w:pPr>
    </w:p>
    <w:p w14:paraId="2D57BC05" w14:textId="5A99E902" w:rsidR="00E65BC6" w:rsidRPr="0064153D" w:rsidRDefault="00E65BC6" w:rsidP="0050535A">
      <w:pPr>
        <w:rPr>
          <w:b/>
          <w:lang w:val="en-US"/>
        </w:rPr>
      </w:pPr>
      <w:r w:rsidRPr="0064153D">
        <w:rPr>
          <w:b/>
          <w:lang w:val="en-US"/>
        </w:rPr>
        <w:t xml:space="preserve">Step 11: </w:t>
      </w:r>
      <w:r w:rsidR="00B04755" w:rsidRPr="0064153D">
        <w:rPr>
          <w:b/>
          <w:lang w:val="en-US"/>
        </w:rPr>
        <w:t>Implement</w:t>
      </w:r>
      <w:r w:rsidRPr="0064153D">
        <w:rPr>
          <w:b/>
          <w:lang w:val="en-US"/>
        </w:rPr>
        <w:t xml:space="preserve"> Portfolio section</w:t>
      </w:r>
    </w:p>
    <w:p w14:paraId="18400DC0" w14:textId="5913D605" w:rsidR="00E65BC6" w:rsidRDefault="000472F6" w:rsidP="0050535A">
      <w:pPr>
        <w:rPr>
          <w:lang w:val="en-US"/>
        </w:rPr>
      </w:pPr>
      <w:r>
        <w:rPr>
          <w:lang w:val="en-US"/>
        </w:rPr>
        <w:t>Same like About section, Portfolio section consists of 3 cards Component, each card represent a project</w:t>
      </w:r>
      <w:r w:rsidR="0044087B">
        <w:rPr>
          <w:lang w:val="en-US"/>
        </w:rPr>
        <w:t>:</w:t>
      </w:r>
    </w:p>
    <w:p w14:paraId="349AA55A" w14:textId="77777777" w:rsidR="00317950" w:rsidRPr="00317950" w:rsidRDefault="00317950" w:rsidP="00317950">
      <w:pPr>
        <w:pStyle w:val="FACode2"/>
        <w:numPr>
          <w:ilvl w:val="0"/>
          <w:numId w:val="37"/>
        </w:numPr>
        <w:rPr>
          <w:color w:val="000000"/>
        </w:rPr>
      </w:pPr>
      <w:r w:rsidRPr="00317950">
        <w:t>&lt;body&gt;</w:t>
      </w:r>
    </w:p>
    <w:p w14:paraId="2BC64956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</w:t>
      </w:r>
      <w:r w:rsidRPr="00317950">
        <w:rPr>
          <w:color w:val="008000"/>
        </w:rPr>
        <w:t>&lt;!-- navigation bar --&gt;</w:t>
      </w:r>
    </w:p>
    <w:p w14:paraId="70F82156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</w:t>
      </w:r>
      <w:r w:rsidRPr="00317950">
        <w:t>&lt;nav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"navbar navbar-expand-md fixed-top navbar-light bg-light"</w:t>
      </w:r>
      <w:r w:rsidRPr="00317950">
        <w:t>&gt;</w:t>
      </w:r>
    </w:p>
    <w:p w14:paraId="3123D41C" w14:textId="3403DE5D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>
        <w:t>. . .</w:t>
      </w:r>
    </w:p>
    <w:p w14:paraId="468CFFAD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</w:t>
      </w:r>
      <w:r w:rsidRPr="00317950">
        <w:t>&lt;/nav&gt;</w:t>
      </w:r>
    </w:p>
    <w:p w14:paraId="2A3970F5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</w:t>
      </w:r>
      <w:r w:rsidRPr="00317950">
        <w:rPr>
          <w:color w:val="008000"/>
        </w:rPr>
        <w:t>&lt;!-- navigation bar end --&gt;</w:t>
      </w:r>
    </w:p>
    <w:p w14:paraId="78AF2A10" w14:textId="77777777" w:rsidR="00317950" w:rsidRPr="00317950" w:rsidRDefault="00317950" w:rsidP="00317950">
      <w:pPr>
        <w:pStyle w:val="FACode2"/>
        <w:rPr>
          <w:color w:val="000000"/>
        </w:rPr>
      </w:pPr>
    </w:p>
    <w:p w14:paraId="72ED9774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</w:t>
      </w:r>
      <w:r w:rsidRPr="00317950">
        <w:rPr>
          <w:color w:val="008000"/>
        </w:rPr>
        <w:t>&lt;!-- main content --&gt;</w:t>
      </w:r>
    </w:p>
    <w:p w14:paraId="1FD82FDC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"container"</w:t>
      </w:r>
      <w:r w:rsidRPr="00317950">
        <w:t>&gt;</w:t>
      </w:r>
    </w:p>
    <w:p w14:paraId="43B0C1FF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rPr>
          <w:color w:val="008000"/>
        </w:rPr>
        <w:t>&lt;!-- home content --&gt;</w:t>
      </w:r>
    </w:p>
    <w:p w14:paraId="6F0F1A84" w14:textId="31516F10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id</w:t>
      </w:r>
      <w:r w:rsidRPr="00317950">
        <w:rPr>
          <w:color w:val="000000"/>
        </w:rPr>
        <w:t>=</w:t>
      </w:r>
      <w:r w:rsidRPr="00317950">
        <w:rPr>
          <w:color w:val="0000FF"/>
        </w:rPr>
        <w:t>"home"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"content"</w:t>
      </w:r>
      <w:r w:rsidRPr="00317950">
        <w:t>&gt;</w:t>
      </w:r>
    </w:p>
    <w:p w14:paraId="4049337C" w14:textId="0A07A230" w:rsidR="00317950" w:rsidRPr="00317950" w:rsidRDefault="00317950" w:rsidP="002B5B04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</w:t>
      </w:r>
      <w:r w:rsidR="002B5B04">
        <w:t>. . .</w:t>
      </w:r>
    </w:p>
    <w:p w14:paraId="5348E494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t>&lt;/div&gt;</w:t>
      </w:r>
      <w:r w:rsidRPr="00317950">
        <w:rPr>
          <w:color w:val="000000"/>
        </w:rPr>
        <w:t xml:space="preserve"> </w:t>
      </w:r>
      <w:r w:rsidRPr="00317950">
        <w:rPr>
          <w:color w:val="008000"/>
        </w:rPr>
        <w:t>&lt;!-- end home --&gt;</w:t>
      </w:r>
    </w:p>
    <w:p w14:paraId="2E75D50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rPr>
          <w:color w:val="008000"/>
        </w:rPr>
        <w:t>&lt;!-- home content end --&gt;</w:t>
      </w:r>
    </w:p>
    <w:p w14:paraId="7979A65C" w14:textId="77777777" w:rsidR="00317950" w:rsidRPr="00317950" w:rsidRDefault="00317950" w:rsidP="00317950">
      <w:pPr>
        <w:pStyle w:val="FACode2"/>
        <w:rPr>
          <w:color w:val="000000"/>
        </w:rPr>
      </w:pPr>
    </w:p>
    <w:p w14:paraId="4AF00232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rPr>
          <w:color w:val="008000"/>
        </w:rPr>
        <w:t>&lt;!-- about content --&gt;</w:t>
      </w:r>
    </w:p>
    <w:p w14:paraId="74910BDB" w14:textId="592F81E5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id</w:t>
      </w:r>
      <w:r w:rsidRPr="00317950">
        <w:rPr>
          <w:color w:val="000000"/>
        </w:rPr>
        <w:t>=</w:t>
      </w:r>
      <w:r w:rsidRPr="00317950">
        <w:rPr>
          <w:color w:val="0000FF"/>
        </w:rPr>
        <w:t>"about"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"content"</w:t>
      </w:r>
      <w:r w:rsidRPr="00317950">
        <w:t>&gt;</w:t>
      </w:r>
    </w:p>
    <w:p w14:paraId="6966931D" w14:textId="1814005A" w:rsidR="00317950" w:rsidRPr="00317950" w:rsidRDefault="00317950" w:rsidP="00955EC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</w:t>
      </w:r>
      <w:r w:rsidR="00955EC0">
        <w:t>. . .</w:t>
      </w:r>
    </w:p>
    <w:p w14:paraId="2AA554B6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t>&lt;/div&gt;</w:t>
      </w:r>
      <w:r w:rsidRPr="00317950">
        <w:rPr>
          <w:color w:val="000000"/>
        </w:rPr>
        <w:t xml:space="preserve"> </w:t>
      </w:r>
      <w:r w:rsidRPr="00317950">
        <w:rPr>
          <w:color w:val="008000"/>
        </w:rPr>
        <w:t>&lt;!-- about end --&gt;</w:t>
      </w:r>
    </w:p>
    <w:p w14:paraId="23AF8A7C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rPr>
          <w:color w:val="008000"/>
        </w:rPr>
        <w:t>&lt;!-- about content end --&gt;</w:t>
      </w:r>
    </w:p>
    <w:p w14:paraId="20606BA6" w14:textId="77777777" w:rsidR="00317950" w:rsidRPr="00317950" w:rsidRDefault="00317950" w:rsidP="00317950">
      <w:pPr>
        <w:pStyle w:val="FACode2"/>
        <w:rPr>
          <w:color w:val="000000"/>
        </w:rPr>
      </w:pPr>
    </w:p>
    <w:p w14:paraId="2E0E866A" w14:textId="54411F63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id</w:t>
      </w:r>
      <w:r w:rsidRPr="00317950">
        <w:rPr>
          <w:color w:val="000000"/>
        </w:rPr>
        <w:t>=</w:t>
      </w:r>
      <w:r w:rsidRPr="00317950">
        <w:rPr>
          <w:color w:val="0000FF"/>
        </w:rPr>
        <w:t>"portfolio"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"content"</w:t>
      </w:r>
      <w:r w:rsidRPr="00317950">
        <w:t>&gt;</w:t>
      </w:r>
    </w:p>
    <w:p w14:paraId="7E475271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</w:t>
      </w:r>
      <w:r w:rsidRPr="00317950">
        <w:t>&lt;h1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"text-center"</w:t>
      </w:r>
      <w:r w:rsidRPr="00317950">
        <w:t>&gt;</w:t>
      </w:r>
      <w:r w:rsidRPr="00317950">
        <w:rPr>
          <w:color w:val="000000"/>
        </w:rPr>
        <w:t>Portfolio</w:t>
      </w:r>
      <w:r w:rsidRPr="00317950">
        <w:t>&lt;/h1&gt;</w:t>
      </w:r>
    </w:p>
    <w:p w14:paraId="1132B34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"row"</w:t>
      </w:r>
      <w:r w:rsidRPr="00317950">
        <w:t>&gt;</w:t>
      </w:r>
    </w:p>
    <w:p w14:paraId="6113CEB4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"col-sm-6 col-md-4"</w:t>
      </w:r>
      <w:r w:rsidRPr="00317950">
        <w:t>&gt;</w:t>
      </w:r>
    </w:p>
    <w:p w14:paraId="4FEDC687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"card"</w:t>
      </w:r>
      <w:r w:rsidRPr="00317950">
        <w:t>&gt;</w:t>
      </w:r>
    </w:p>
    <w:p w14:paraId="6FE5FB89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&lt;img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"img-fluid"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src</w:t>
      </w:r>
      <w:r w:rsidRPr="00317950">
        <w:rPr>
          <w:color w:val="000000"/>
        </w:rPr>
        <w:t>=</w:t>
      </w:r>
      <w:r w:rsidRPr="00317950">
        <w:rPr>
          <w:color w:val="0000FF"/>
        </w:rPr>
        <w:t>"http://placehold.it/300x300"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alt</w:t>
      </w:r>
      <w:r w:rsidRPr="00317950">
        <w:rPr>
          <w:color w:val="000000"/>
        </w:rPr>
        <w:t>=</w:t>
      </w:r>
      <w:r w:rsidRPr="00317950">
        <w:rPr>
          <w:color w:val="0000FF"/>
        </w:rPr>
        <w:t>"Project 1"</w:t>
      </w:r>
      <w:r w:rsidRPr="00317950">
        <w:t>&gt;</w:t>
      </w:r>
    </w:p>
    <w:p w14:paraId="64EFB672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"card-body"</w:t>
      </w:r>
      <w:r w:rsidRPr="00317950">
        <w:t>&gt;</w:t>
      </w:r>
    </w:p>
    <w:p w14:paraId="5B372108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&lt;h4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"card-title"</w:t>
      </w:r>
      <w:r w:rsidRPr="00317950">
        <w:t>&gt;</w:t>
      </w:r>
      <w:r w:rsidRPr="00317950">
        <w:rPr>
          <w:color w:val="000000"/>
        </w:rPr>
        <w:t>Project 1</w:t>
      </w:r>
      <w:r w:rsidRPr="00317950">
        <w:t>&lt;/h5&gt;</w:t>
      </w:r>
    </w:p>
    <w:p w14:paraId="6CFB2624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</w:t>
      </w:r>
      <w:r w:rsidRPr="00317950">
        <w:t>&lt;p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"card-text"</w:t>
      </w:r>
      <w:r w:rsidRPr="00317950">
        <w:t>&gt;</w:t>
      </w:r>
      <w:r w:rsidRPr="00317950">
        <w:rPr>
          <w:color w:val="000000"/>
        </w:rPr>
        <w:t>Lorem</w:t>
      </w:r>
    </w:p>
    <w:p w14:paraId="79F3250A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    ipsum dolor sit amet, consectetur</w:t>
      </w:r>
    </w:p>
    <w:p w14:paraId="7FE0FB79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    adipiscing elit. Maecenas interdum</w:t>
      </w:r>
    </w:p>
    <w:p w14:paraId="751C411F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    mattis sem eu venenatis. Aliquam sed</w:t>
      </w:r>
    </w:p>
    <w:p w14:paraId="57FB3F51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    tempus tortor.</w:t>
      </w:r>
    </w:p>
    <w:p w14:paraId="5CB8E668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</w:t>
      </w:r>
      <w:r w:rsidRPr="00317950">
        <w:t>&lt;/p&gt;</w:t>
      </w:r>
    </w:p>
    <w:p w14:paraId="3C6C17C5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</w:t>
      </w:r>
      <w:r w:rsidRPr="00317950">
        <w:t>&lt;a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href</w:t>
      </w:r>
      <w:r w:rsidRPr="00317950">
        <w:rPr>
          <w:color w:val="000000"/>
        </w:rPr>
        <w:t>=</w:t>
      </w:r>
      <w:r w:rsidRPr="00317950">
        <w:rPr>
          <w:color w:val="0000FF"/>
        </w:rPr>
        <w:t>"#"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"btn btn-primary"</w:t>
      </w:r>
    </w:p>
    <w:p w14:paraId="19D8C14D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    </w:t>
      </w:r>
      <w:r w:rsidRPr="00317950">
        <w:rPr>
          <w:color w:val="FF0000"/>
        </w:rPr>
        <w:t>role</w:t>
      </w:r>
      <w:r w:rsidRPr="00317950">
        <w:rPr>
          <w:color w:val="000000"/>
        </w:rPr>
        <w:t>=</w:t>
      </w:r>
      <w:r w:rsidRPr="00317950">
        <w:rPr>
          <w:color w:val="0000FF"/>
        </w:rPr>
        <w:t>"button"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target</w:t>
      </w:r>
      <w:r w:rsidRPr="00317950">
        <w:rPr>
          <w:color w:val="000000"/>
        </w:rPr>
        <w:t>=</w:t>
      </w:r>
      <w:r w:rsidRPr="00317950">
        <w:rPr>
          <w:color w:val="0000FF"/>
        </w:rPr>
        <w:t>'_blank'</w:t>
      </w:r>
      <w:r w:rsidRPr="00317950">
        <w:t>&gt;</w:t>
      </w:r>
      <w:r w:rsidRPr="00317950">
        <w:rPr>
          <w:color w:val="000000"/>
        </w:rPr>
        <w:t>More</w:t>
      </w:r>
    </w:p>
    <w:p w14:paraId="2B7C6D8F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    details</w:t>
      </w:r>
      <w:r w:rsidRPr="00317950">
        <w:t>&lt;/a&gt;</w:t>
      </w:r>
    </w:p>
    <w:p w14:paraId="5F83BE78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&lt;/div&gt;</w:t>
      </w:r>
    </w:p>
    <w:p w14:paraId="5C2EF249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</w:t>
      </w:r>
      <w:r w:rsidRPr="00317950">
        <w:t>&lt;/div&gt;</w:t>
      </w:r>
    </w:p>
    <w:p w14:paraId="1011BB8E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</w:t>
      </w:r>
      <w:r w:rsidRPr="00317950">
        <w:t>&lt;/div&gt;</w:t>
      </w:r>
      <w:r w:rsidRPr="00317950">
        <w:rPr>
          <w:color w:val="000000"/>
        </w:rPr>
        <w:t xml:space="preserve"> </w:t>
      </w:r>
      <w:r w:rsidRPr="00317950">
        <w:rPr>
          <w:color w:val="008000"/>
        </w:rPr>
        <w:t>&lt;!-- col end --&gt;</w:t>
      </w:r>
    </w:p>
    <w:p w14:paraId="1354F2AE" w14:textId="77777777" w:rsidR="00317950" w:rsidRPr="00317950" w:rsidRDefault="00317950" w:rsidP="00317950">
      <w:pPr>
        <w:pStyle w:val="FACode2"/>
        <w:rPr>
          <w:color w:val="000000"/>
        </w:rPr>
      </w:pPr>
    </w:p>
    <w:p w14:paraId="3CEECA9D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"col-sm-6 col-md-4"</w:t>
      </w:r>
      <w:r w:rsidRPr="00317950">
        <w:t>&gt;</w:t>
      </w:r>
    </w:p>
    <w:p w14:paraId="2FDFB4DD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"card"</w:t>
      </w:r>
      <w:r w:rsidRPr="00317950">
        <w:t>&gt;</w:t>
      </w:r>
    </w:p>
    <w:p w14:paraId="342A553B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&lt;img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"img-fluid"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src</w:t>
      </w:r>
      <w:r w:rsidRPr="00317950">
        <w:rPr>
          <w:color w:val="000000"/>
        </w:rPr>
        <w:t>=</w:t>
      </w:r>
      <w:r w:rsidRPr="00317950">
        <w:rPr>
          <w:color w:val="0000FF"/>
        </w:rPr>
        <w:t>"http://placehold.it/300x300"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alt</w:t>
      </w:r>
      <w:r w:rsidRPr="00317950">
        <w:rPr>
          <w:color w:val="000000"/>
        </w:rPr>
        <w:t>=</w:t>
      </w:r>
      <w:r w:rsidRPr="00317950">
        <w:rPr>
          <w:color w:val="0000FF"/>
        </w:rPr>
        <w:t>"Project 2"</w:t>
      </w:r>
      <w:r w:rsidRPr="00317950">
        <w:t>&gt;</w:t>
      </w:r>
    </w:p>
    <w:p w14:paraId="57149532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"card-body"</w:t>
      </w:r>
      <w:r w:rsidRPr="00317950">
        <w:t>&gt;</w:t>
      </w:r>
    </w:p>
    <w:p w14:paraId="4BAC740F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&lt;h5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"card-title"</w:t>
      </w:r>
      <w:r w:rsidRPr="00317950">
        <w:t>&gt;</w:t>
      </w:r>
      <w:r w:rsidRPr="00317950">
        <w:rPr>
          <w:color w:val="000000"/>
        </w:rPr>
        <w:t>Project 2</w:t>
      </w:r>
      <w:r w:rsidRPr="00317950">
        <w:t>&lt;/h5&gt;</w:t>
      </w:r>
    </w:p>
    <w:p w14:paraId="31ED3592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&lt;p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"card-text"</w:t>
      </w:r>
      <w:r w:rsidRPr="00317950">
        <w:t>&gt;</w:t>
      </w:r>
      <w:r w:rsidRPr="00317950">
        <w:rPr>
          <w:color w:val="000000"/>
        </w:rPr>
        <w:t>Lorem</w:t>
      </w:r>
    </w:p>
    <w:p w14:paraId="742CFEDF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ipsum dolor sit amet, consectetur</w:t>
      </w:r>
    </w:p>
    <w:p w14:paraId="7D3AB33C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adipiscing elit. Maecenas interdum</w:t>
      </w:r>
    </w:p>
    <w:p w14:paraId="4FFAF94F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mattis sem eu venenatis. Aliquam sed</w:t>
      </w:r>
    </w:p>
    <w:p w14:paraId="6A3B36EB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tempus tortor.</w:t>
      </w:r>
    </w:p>
    <w:p w14:paraId="7CB6D2CC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&lt;/p&gt;</w:t>
      </w:r>
    </w:p>
    <w:p w14:paraId="0CC1DEDD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lastRenderedPageBreak/>
        <w:t xml:space="preserve">                            </w:t>
      </w:r>
      <w:r w:rsidRPr="00317950">
        <w:t>&lt;a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href</w:t>
      </w:r>
      <w:r w:rsidRPr="00317950">
        <w:rPr>
          <w:color w:val="000000"/>
        </w:rPr>
        <w:t>=</w:t>
      </w:r>
      <w:r w:rsidRPr="00317950">
        <w:rPr>
          <w:color w:val="0000FF"/>
        </w:rPr>
        <w:t>"#"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"btn btn-primary"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role</w:t>
      </w:r>
      <w:r w:rsidRPr="00317950">
        <w:rPr>
          <w:color w:val="000000"/>
        </w:rPr>
        <w:t>=</w:t>
      </w:r>
      <w:r w:rsidRPr="00317950">
        <w:rPr>
          <w:color w:val="0000FF"/>
        </w:rPr>
        <w:t>"button"</w:t>
      </w:r>
    </w:p>
    <w:p w14:paraId="048F766B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</w:t>
      </w:r>
      <w:r w:rsidRPr="00317950">
        <w:rPr>
          <w:color w:val="FF0000"/>
        </w:rPr>
        <w:t>target</w:t>
      </w:r>
      <w:r w:rsidRPr="00317950">
        <w:rPr>
          <w:color w:val="000000"/>
        </w:rPr>
        <w:t>=</w:t>
      </w:r>
      <w:r w:rsidRPr="00317950">
        <w:rPr>
          <w:color w:val="0000FF"/>
        </w:rPr>
        <w:t>'_blank'</w:t>
      </w:r>
      <w:r w:rsidRPr="00317950">
        <w:t>&gt;</w:t>
      </w:r>
      <w:r w:rsidRPr="00317950">
        <w:rPr>
          <w:color w:val="000000"/>
        </w:rPr>
        <w:t>More</w:t>
      </w:r>
    </w:p>
    <w:p w14:paraId="0EBE87D8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details</w:t>
      </w:r>
      <w:r w:rsidRPr="00317950">
        <w:t>&lt;/a&gt;</w:t>
      </w:r>
    </w:p>
    <w:p w14:paraId="3E6E19F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&lt;/div&gt;</w:t>
      </w:r>
    </w:p>
    <w:p w14:paraId="20E646C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</w:t>
      </w:r>
      <w:r w:rsidRPr="00317950">
        <w:t>&lt;/div&gt;</w:t>
      </w:r>
    </w:p>
    <w:p w14:paraId="3D356541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</w:t>
      </w:r>
      <w:r w:rsidRPr="00317950">
        <w:t>&lt;/div&gt;</w:t>
      </w:r>
      <w:r w:rsidRPr="00317950">
        <w:rPr>
          <w:color w:val="000000"/>
        </w:rPr>
        <w:t xml:space="preserve"> </w:t>
      </w:r>
      <w:r w:rsidRPr="00317950">
        <w:rPr>
          <w:color w:val="008000"/>
        </w:rPr>
        <w:t>&lt;!-- col end --&gt;</w:t>
      </w:r>
    </w:p>
    <w:p w14:paraId="447A5437" w14:textId="77777777" w:rsidR="00317950" w:rsidRPr="00317950" w:rsidRDefault="00317950" w:rsidP="00317950">
      <w:pPr>
        <w:pStyle w:val="FACode2"/>
        <w:rPr>
          <w:color w:val="000000"/>
        </w:rPr>
      </w:pPr>
    </w:p>
    <w:p w14:paraId="23FDA78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"col-sm-6 col-md-4"</w:t>
      </w:r>
      <w:r w:rsidRPr="00317950">
        <w:t>&gt;</w:t>
      </w:r>
    </w:p>
    <w:p w14:paraId="551004C9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"card"</w:t>
      </w:r>
      <w:r w:rsidRPr="00317950">
        <w:t>&gt;</w:t>
      </w:r>
    </w:p>
    <w:p w14:paraId="629475B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&lt;img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"img-fluid"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src</w:t>
      </w:r>
      <w:r w:rsidRPr="00317950">
        <w:rPr>
          <w:color w:val="000000"/>
        </w:rPr>
        <w:t>=</w:t>
      </w:r>
      <w:r w:rsidRPr="00317950">
        <w:rPr>
          <w:color w:val="0000FF"/>
        </w:rPr>
        <w:t>"http://placehold.it/300x300"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alt</w:t>
      </w:r>
      <w:r w:rsidRPr="00317950">
        <w:rPr>
          <w:color w:val="000000"/>
        </w:rPr>
        <w:t>=</w:t>
      </w:r>
      <w:r w:rsidRPr="00317950">
        <w:rPr>
          <w:color w:val="0000FF"/>
        </w:rPr>
        <w:t>"Project 2"</w:t>
      </w:r>
      <w:r w:rsidRPr="00317950">
        <w:t>&gt;</w:t>
      </w:r>
    </w:p>
    <w:p w14:paraId="74743655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&lt;div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"card-body"</w:t>
      </w:r>
      <w:r w:rsidRPr="00317950">
        <w:t>&gt;</w:t>
      </w:r>
    </w:p>
    <w:p w14:paraId="295540B5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&lt;h5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"card-title"</w:t>
      </w:r>
      <w:r w:rsidRPr="00317950">
        <w:t>&gt;</w:t>
      </w:r>
      <w:r w:rsidRPr="00317950">
        <w:rPr>
          <w:color w:val="000000"/>
        </w:rPr>
        <w:t>Project 3</w:t>
      </w:r>
      <w:r w:rsidRPr="00317950">
        <w:t>&lt;/h5&gt;</w:t>
      </w:r>
    </w:p>
    <w:p w14:paraId="46A033E6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&lt;p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"card-text"</w:t>
      </w:r>
      <w:r w:rsidRPr="00317950">
        <w:t>&gt;</w:t>
      </w:r>
      <w:r w:rsidRPr="00317950">
        <w:rPr>
          <w:color w:val="000000"/>
        </w:rPr>
        <w:t>Lorem</w:t>
      </w:r>
    </w:p>
    <w:p w14:paraId="0AF3D7B9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ipsum dolor sit amet, consectetur</w:t>
      </w:r>
    </w:p>
    <w:p w14:paraId="47A78D87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adipiscing elit. Maecenas interdum</w:t>
      </w:r>
    </w:p>
    <w:p w14:paraId="01ED4C2A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mattis sem eu venenatis. Aliquam sed</w:t>
      </w:r>
    </w:p>
    <w:p w14:paraId="078F8BC0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tempus tortor.</w:t>
      </w:r>
    </w:p>
    <w:p w14:paraId="28F109D7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&lt;/p&gt;</w:t>
      </w:r>
    </w:p>
    <w:p w14:paraId="42133358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</w:t>
      </w:r>
      <w:r w:rsidRPr="00317950">
        <w:t>&lt;a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href</w:t>
      </w:r>
      <w:r w:rsidRPr="00317950">
        <w:rPr>
          <w:color w:val="000000"/>
        </w:rPr>
        <w:t>=</w:t>
      </w:r>
      <w:r w:rsidRPr="00317950">
        <w:rPr>
          <w:color w:val="0000FF"/>
        </w:rPr>
        <w:t>"#"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class</w:t>
      </w:r>
      <w:r w:rsidRPr="00317950">
        <w:rPr>
          <w:color w:val="000000"/>
        </w:rPr>
        <w:t>=</w:t>
      </w:r>
      <w:r w:rsidRPr="00317950">
        <w:rPr>
          <w:color w:val="0000FF"/>
        </w:rPr>
        <w:t>"btn btn-primary"</w:t>
      </w:r>
      <w:r w:rsidRPr="00317950">
        <w:rPr>
          <w:color w:val="000000"/>
        </w:rPr>
        <w:t xml:space="preserve"> </w:t>
      </w:r>
      <w:r w:rsidRPr="00317950">
        <w:rPr>
          <w:color w:val="FF0000"/>
        </w:rPr>
        <w:t>role</w:t>
      </w:r>
      <w:r w:rsidRPr="00317950">
        <w:rPr>
          <w:color w:val="000000"/>
        </w:rPr>
        <w:t>=</w:t>
      </w:r>
      <w:r w:rsidRPr="00317950">
        <w:rPr>
          <w:color w:val="0000FF"/>
        </w:rPr>
        <w:t>"button"</w:t>
      </w:r>
    </w:p>
    <w:p w14:paraId="75A5950A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</w:t>
      </w:r>
      <w:r w:rsidRPr="00317950">
        <w:rPr>
          <w:color w:val="FF0000"/>
        </w:rPr>
        <w:t>target</w:t>
      </w:r>
      <w:r w:rsidRPr="00317950">
        <w:rPr>
          <w:color w:val="000000"/>
        </w:rPr>
        <w:t>=</w:t>
      </w:r>
      <w:r w:rsidRPr="00317950">
        <w:rPr>
          <w:color w:val="0000FF"/>
        </w:rPr>
        <w:t>'_blank'</w:t>
      </w:r>
      <w:r w:rsidRPr="00317950">
        <w:t>&gt;</w:t>
      </w:r>
      <w:r w:rsidRPr="00317950">
        <w:rPr>
          <w:color w:val="000000"/>
        </w:rPr>
        <w:t>More</w:t>
      </w:r>
    </w:p>
    <w:p w14:paraId="6C538F86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        details</w:t>
      </w:r>
      <w:r w:rsidRPr="00317950">
        <w:t>&lt;/a&gt;</w:t>
      </w:r>
    </w:p>
    <w:p w14:paraId="5CB60149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    </w:t>
      </w:r>
      <w:r w:rsidRPr="00317950">
        <w:t>&lt;/div&gt;</w:t>
      </w:r>
    </w:p>
    <w:p w14:paraId="4D5C463B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    </w:t>
      </w:r>
      <w:r w:rsidRPr="00317950">
        <w:t>&lt;/div&gt;</w:t>
      </w:r>
    </w:p>
    <w:p w14:paraId="67FF10CF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    </w:t>
      </w:r>
      <w:r w:rsidRPr="00317950">
        <w:t>&lt;/div&gt;</w:t>
      </w:r>
      <w:r w:rsidRPr="00317950">
        <w:rPr>
          <w:color w:val="000000"/>
        </w:rPr>
        <w:t xml:space="preserve"> </w:t>
      </w:r>
      <w:r w:rsidRPr="00317950">
        <w:rPr>
          <w:color w:val="008000"/>
        </w:rPr>
        <w:t>&lt;!-- col end --&gt;</w:t>
      </w:r>
    </w:p>
    <w:p w14:paraId="3F34CB10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    </w:t>
      </w:r>
      <w:r w:rsidRPr="00317950">
        <w:t>&lt;/div&gt;</w:t>
      </w:r>
      <w:r w:rsidRPr="00317950">
        <w:rPr>
          <w:color w:val="000000"/>
        </w:rPr>
        <w:t xml:space="preserve"> </w:t>
      </w:r>
      <w:r w:rsidRPr="00317950">
        <w:rPr>
          <w:color w:val="008000"/>
        </w:rPr>
        <w:t>&lt;!-- row end --&gt;</w:t>
      </w:r>
    </w:p>
    <w:p w14:paraId="1D6D3F4E" w14:textId="6869A21C" w:rsidR="00317950" w:rsidRPr="00961F1B" w:rsidRDefault="00317950" w:rsidP="00961F1B">
      <w:pPr>
        <w:pStyle w:val="FACode2"/>
        <w:rPr>
          <w:color w:val="000000"/>
        </w:rPr>
      </w:pPr>
      <w:r w:rsidRPr="00317950">
        <w:rPr>
          <w:color w:val="000000"/>
        </w:rPr>
        <w:t xml:space="preserve">        </w:t>
      </w:r>
      <w:r w:rsidRPr="00317950">
        <w:t>&lt;/div&gt;</w:t>
      </w:r>
      <w:r w:rsidRPr="00317950">
        <w:rPr>
          <w:color w:val="000000"/>
        </w:rPr>
        <w:t xml:space="preserve"> </w:t>
      </w:r>
      <w:r w:rsidRPr="00317950">
        <w:rPr>
          <w:color w:val="008000"/>
        </w:rPr>
        <w:t>&lt;!-- portfolio end --&gt;</w:t>
      </w:r>
    </w:p>
    <w:p w14:paraId="03224AA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rPr>
          <w:color w:val="000000"/>
        </w:rPr>
        <w:t xml:space="preserve">    </w:t>
      </w:r>
      <w:r w:rsidRPr="00317950">
        <w:t>&lt;/div&gt;</w:t>
      </w:r>
    </w:p>
    <w:p w14:paraId="559604A3" w14:textId="77777777" w:rsidR="00317950" w:rsidRPr="00317950" w:rsidRDefault="00317950" w:rsidP="00317950">
      <w:pPr>
        <w:pStyle w:val="FACode2"/>
        <w:rPr>
          <w:color w:val="000000"/>
        </w:rPr>
      </w:pPr>
      <w:r w:rsidRPr="00317950">
        <w:t>&lt;/body&gt;</w:t>
      </w:r>
    </w:p>
    <w:p w14:paraId="773CCE9C" w14:textId="77777777" w:rsidR="00317950" w:rsidRPr="00317950" w:rsidRDefault="00317950" w:rsidP="00317950">
      <w:pPr>
        <w:pStyle w:val="FACode2"/>
        <w:rPr>
          <w:color w:val="000000"/>
        </w:rPr>
      </w:pPr>
    </w:p>
    <w:p w14:paraId="69066DD5" w14:textId="77777777" w:rsidR="0044087B" w:rsidRDefault="0044087B" w:rsidP="0050535A">
      <w:pPr>
        <w:rPr>
          <w:lang w:val="en-US"/>
        </w:rPr>
      </w:pPr>
    </w:p>
    <w:p w14:paraId="27F14D64" w14:textId="3A1A87F8" w:rsidR="00E65BC6" w:rsidRDefault="00E65BC6" w:rsidP="0050535A">
      <w:pPr>
        <w:rPr>
          <w:b/>
          <w:lang w:val="en-US"/>
        </w:rPr>
      </w:pPr>
      <w:r w:rsidRPr="0064153D">
        <w:rPr>
          <w:b/>
          <w:lang w:val="en-US"/>
        </w:rPr>
        <w:t xml:space="preserve">Step </w:t>
      </w:r>
      <w:r w:rsidR="00C910B9" w:rsidRPr="0064153D">
        <w:rPr>
          <w:b/>
          <w:lang w:val="en-US"/>
        </w:rPr>
        <w:t>12: Implement Contact section</w:t>
      </w:r>
    </w:p>
    <w:p w14:paraId="26DEF7EF" w14:textId="1169B78E" w:rsidR="00B612FA" w:rsidRPr="00B612FA" w:rsidRDefault="00B612FA" w:rsidP="0050535A">
      <w:pPr>
        <w:rPr>
          <w:lang w:val="en-US"/>
        </w:rPr>
      </w:pPr>
      <w:r>
        <w:rPr>
          <w:lang w:val="en-US"/>
        </w:rPr>
        <w:t>The Contact section should be easy for you now</w:t>
      </w:r>
      <w:r w:rsidR="00AA7FDB">
        <w:rPr>
          <w:lang w:val="en-US"/>
        </w:rPr>
        <w:t xml:space="preserve">, it’s the same like Home section </w:t>
      </w:r>
      <w:r w:rsidR="00426D3B">
        <w:rPr>
          <w:lang w:val="en-US"/>
        </w:rPr>
        <w:t xml:space="preserve">but </w:t>
      </w:r>
      <w:r w:rsidR="00AA7FDB">
        <w:rPr>
          <w:lang w:val="en-US"/>
        </w:rPr>
        <w:t>without Jumbotron component</w:t>
      </w:r>
    </w:p>
    <w:p w14:paraId="7E4458D4" w14:textId="77777777" w:rsidR="0013157E" w:rsidRPr="0013157E" w:rsidRDefault="0013157E" w:rsidP="0013157E">
      <w:pPr>
        <w:pStyle w:val="FACode2"/>
        <w:numPr>
          <w:ilvl w:val="0"/>
          <w:numId w:val="38"/>
        </w:numPr>
        <w:rPr>
          <w:color w:val="000000"/>
        </w:rPr>
      </w:pPr>
      <w:r w:rsidRPr="0013157E">
        <w:t>&lt;body&gt;</w:t>
      </w:r>
    </w:p>
    <w:p w14:paraId="1F10BF9E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</w:t>
      </w:r>
      <w:r w:rsidRPr="0013157E">
        <w:rPr>
          <w:color w:val="008000"/>
        </w:rPr>
        <w:t>&lt;!-- navigation bar --&gt;</w:t>
      </w:r>
    </w:p>
    <w:p w14:paraId="6093DAF3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</w:t>
      </w:r>
      <w:r w:rsidRPr="0013157E">
        <w:t>&lt;nav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"navbar navbar-expand-md fixed-top navbar-light bg-light"</w:t>
      </w:r>
      <w:r w:rsidRPr="0013157E">
        <w:t>&gt;</w:t>
      </w:r>
    </w:p>
    <w:p w14:paraId="37EA6F16" w14:textId="592A3F09" w:rsidR="0013157E" w:rsidRPr="0013157E" w:rsidRDefault="0013157E" w:rsidP="00E920EB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="00E920EB">
        <w:t>. . .</w:t>
      </w:r>
    </w:p>
    <w:p w14:paraId="37B46401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</w:t>
      </w:r>
      <w:r w:rsidRPr="0013157E">
        <w:t>&lt;/nav&gt;</w:t>
      </w:r>
    </w:p>
    <w:p w14:paraId="1E6D3901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</w:t>
      </w:r>
      <w:r w:rsidRPr="0013157E">
        <w:rPr>
          <w:color w:val="008000"/>
        </w:rPr>
        <w:t>&lt;!-- navigation bar end --&gt;</w:t>
      </w:r>
    </w:p>
    <w:p w14:paraId="5F30AF82" w14:textId="77777777" w:rsidR="0013157E" w:rsidRPr="0013157E" w:rsidRDefault="0013157E" w:rsidP="0013157E">
      <w:pPr>
        <w:pStyle w:val="FACode2"/>
        <w:rPr>
          <w:color w:val="000000"/>
        </w:rPr>
      </w:pPr>
    </w:p>
    <w:p w14:paraId="69C9E764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</w:t>
      </w:r>
      <w:r w:rsidRPr="0013157E">
        <w:rPr>
          <w:color w:val="008000"/>
        </w:rPr>
        <w:t>&lt;!-- main content --&gt;</w:t>
      </w:r>
    </w:p>
    <w:p w14:paraId="01BEC704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"container"</w:t>
      </w:r>
      <w:r w:rsidRPr="0013157E">
        <w:t>&gt;</w:t>
      </w:r>
    </w:p>
    <w:p w14:paraId="0EE59635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rPr>
          <w:color w:val="008000"/>
        </w:rPr>
        <w:t>&lt;!-- home content --&gt;</w:t>
      </w:r>
    </w:p>
    <w:p w14:paraId="18C03A1D" w14:textId="716ACBE0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id</w:t>
      </w:r>
      <w:r w:rsidRPr="0013157E">
        <w:rPr>
          <w:color w:val="000000"/>
        </w:rPr>
        <w:t>=</w:t>
      </w:r>
      <w:r w:rsidRPr="0013157E">
        <w:rPr>
          <w:color w:val="0000FF"/>
        </w:rPr>
        <w:t>"home"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"content"</w:t>
      </w:r>
      <w:r w:rsidRPr="0013157E">
        <w:t>&gt;</w:t>
      </w:r>
    </w:p>
    <w:p w14:paraId="486AD9B5" w14:textId="4DF86967" w:rsidR="0013157E" w:rsidRPr="0013157E" w:rsidRDefault="0013157E" w:rsidP="00E80CC7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="00E80CC7">
        <w:t>. . .</w:t>
      </w:r>
    </w:p>
    <w:p w14:paraId="462ECD65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&lt;/div&gt;</w:t>
      </w:r>
      <w:r w:rsidRPr="0013157E">
        <w:rPr>
          <w:color w:val="000000"/>
        </w:rPr>
        <w:t xml:space="preserve"> </w:t>
      </w:r>
      <w:r w:rsidRPr="0013157E">
        <w:rPr>
          <w:color w:val="008000"/>
        </w:rPr>
        <w:t>&lt;!-- end home --&gt;</w:t>
      </w:r>
    </w:p>
    <w:p w14:paraId="0C8A70F7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rPr>
          <w:color w:val="008000"/>
        </w:rPr>
        <w:t>&lt;!-- home content end --&gt;</w:t>
      </w:r>
    </w:p>
    <w:p w14:paraId="361C5BF8" w14:textId="77777777" w:rsidR="0013157E" w:rsidRPr="0013157E" w:rsidRDefault="0013157E" w:rsidP="0013157E">
      <w:pPr>
        <w:pStyle w:val="FACode2"/>
        <w:rPr>
          <w:color w:val="000000"/>
        </w:rPr>
      </w:pPr>
    </w:p>
    <w:p w14:paraId="79010152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rPr>
          <w:color w:val="008000"/>
        </w:rPr>
        <w:t>&lt;!-- about content --&gt;</w:t>
      </w:r>
    </w:p>
    <w:p w14:paraId="369CAAE3" w14:textId="3CB101EE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id</w:t>
      </w:r>
      <w:r w:rsidRPr="0013157E">
        <w:rPr>
          <w:color w:val="000000"/>
        </w:rPr>
        <w:t>=</w:t>
      </w:r>
      <w:r w:rsidRPr="0013157E">
        <w:rPr>
          <w:color w:val="0000FF"/>
        </w:rPr>
        <w:t>"about"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"content"</w:t>
      </w:r>
      <w:r w:rsidRPr="0013157E">
        <w:t>&gt;</w:t>
      </w:r>
    </w:p>
    <w:p w14:paraId="7ADBB5AC" w14:textId="0FEB9DCF" w:rsidR="0013157E" w:rsidRPr="0013157E" w:rsidRDefault="0013157E" w:rsidP="002764E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="002764EE">
        <w:t xml:space="preserve">. . . </w:t>
      </w:r>
    </w:p>
    <w:p w14:paraId="6BF4C873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&lt;/div&gt;</w:t>
      </w:r>
      <w:r w:rsidRPr="0013157E">
        <w:rPr>
          <w:color w:val="000000"/>
        </w:rPr>
        <w:t xml:space="preserve"> </w:t>
      </w:r>
      <w:r w:rsidRPr="0013157E">
        <w:rPr>
          <w:color w:val="008000"/>
        </w:rPr>
        <w:t>&lt;!-- about end --&gt;</w:t>
      </w:r>
    </w:p>
    <w:p w14:paraId="28BACD21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rPr>
          <w:color w:val="008000"/>
        </w:rPr>
        <w:t>&lt;!-- about content end --&gt;</w:t>
      </w:r>
    </w:p>
    <w:p w14:paraId="215C2D74" w14:textId="77777777" w:rsidR="0013157E" w:rsidRPr="0013157E" w:rsidRDefault="0013157E" w:rsidP="0013157E">
      <w:pPr>
        <w:pStyle w:val="FACode2"/>
        <w:rPr>
          <w:color w:val="000000"/>
        </w:rPr>
      </w:pPr>
    </w:p>
    <w:p w14:paraId="68487309" w14:textId="4509A17F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id</w:t>
      </w:r>
      <w:r w:rsidRPr="0013157E">
        <w:rPr>
          <w:color w:val="000000"/>
        </w:rPr>
        <w:t>=</w:t>
      </w:r>
      <w:r w:rsidRPr="0013157E">
        <w:rPr>
          <w:color w:val="0000FF"/>
        </w:rPr>
        <w:t>"portfolio"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"content"</w:t>
      </w:r>
      <w:r w:rsidRPr="0013157E">
        <w:t>&gt;</w:t>
      </w:r>
    </w:p>
    <w:p w14:paraId="34B71043" w14:textId="43BBE41A" w:rsidR="0013157E" w:rsidRPr="0013157E" w:rsidRDefault="0013157E" w:rsidP="00CD2958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="00CD2958">
        <w:t>. . .</w:t>
      </w:r>
    </w:p>
    <w:p w14:paraId="6DF7A856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&lt;/div&gt;</w:t>
      </w:r>
      <w:r w:rsidRPr="0013157E">
        <w:rPr>
          <w:color w:val="000000"/>
        </w:rPr>
        <w:t xml:space="preserve"> </w:t>
      </w:r>
      <w:r w:rsidRPr="0013157E">
        <w:rPr>
          <w:color w:val="008000"/>
        </w:rPr>
        <w:t>&lt;!-- portfolio end --&gt;</w:t>
      </w:r>
    </w:p>
    <w:p w14:paraId="5101EED1" w14:textId="77777777" w:rsidR="0013157E" w:rsidRPr="0013157E" w:rsidRDefault="0013157E" w:rsidP="0013157E">
      <w:pPr>
        <w:pStyle w:val="FACode2"/>
        <w:rPr>
          <w:color w:val="000000"/>
        </w:rPr>
      </w:pPr>
    </w:p>
    <w:p w14:paraId="5233A044" w14:textId="1F3ABE46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id</w:t>
      </w:r>
      <w:r w:rsidRPr="0013157E">
        <w:rPr>
          <w:color w:val="000000"/>
        </w:rPr>
        <w:t>=</w:t>
      </w:r>
      <w:r w:rsidRPr="0013157E">
        <w:rPr>
          <w:color w:val="0000FF"/>
        </w:rPr>
        <w:t>"contact"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"content"</w:t>
      </w:r>
      <w:r w:rsidRPr="0013157E">
        <w:t>&gt;</w:t>
      </w:r>
    </w:p>
    <w:p w14:paraId="21983077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lastRenderedPageBreak/>
        <w:t xml:space="preserve">            </w:t>
      </w:r>
      <w:r w:rsidRPr="0013157E">
        <w:t>&lt;h1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"text-center"</w:t>
      </w:r>
      <w:r w:rsidRPr="0013157E">
        <w:t>&gt;</w:t>
      </w:r>
      <w:r w:rsidRPr="0013157E">
        <w:rPr>
          <w:color w:val="000000"/>
        </w:rPr>
        <w:t>Contact me</w:t>
      </w:r>
      <w:r w:rsidRPr="0013157E">
        <w:t>&lt;/h1&gt;</w:t>
      </w:r>
    </w:p>
    <w:p w14:paraId="6687FDF3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Pr="0013157E">
        <w:t>&lt;h3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"text-center"</w:t>
      </w:r>
      <w:r w:rsidRPr="0013157E">
        <w:t>&gt;</w:t>
      </w:r>
      <w:r w:rsidRPr="0013157E">
        <w:rPr>
          <w:color w:val="000000"/>
        </w:rPr>
        <w:t>Feel free to drop me an email to provide</w:t>
      </w:r>
    </w:p>
    <w:p w14:paraId="0A264060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some feedback on my website, some suggestions, or to just say</w:t>
      </w:r>
    </w:p>
    <w:p w14:paraId="78806855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hello!</w:t>
      </w:r>
      <w:r w:rsidRPr="0013157E">
        <w:t>&lt;/h3&gt;</w:t>
      </w:r>
    </w:p>
    <w:p w14:paraId="712F6D54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Pr="0013157E">
        <w:t>&lt;p&gt;</w:t>
      </w:r>
    </w:p>
    <w:p w14:paraId="43821172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&lt;a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href</w:t>
      </w:r>
      <w:r w:rsidRPr="0013157E">
        <w:rPr>
          <w:color w:val="000000"/>
        </w:rPr>
        <w:t>=</w:t>
      </w:r>
      <w:r w:rsidRPr="0013157E">
        <w:rPr>
          <w:color w:val="0000FF"/>
        </w:rPr>
        <w:t>"mailto:info@fresher-academy.com"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target</w:t>
      </w:r>
      <w:r w:rsidRPr="0013157E">
        <w:rPr>
          <w:color w:val="000000"/>
        </w:rPr>
        <w:t>=</w:t>
      </w:r>
      <w:r w:rsidRPr="0013157E">
        <w:rPr>
          <w:color w:val="0000FF"/>
        </w:rPr>
        <w:t>'_blank'</w:t>
      </w:r>
      <w:r w:rsidRPr="0013157E">
        <w:t>&gt;</w:t>
      </w:r>
    </w:p>
    <w:p w14:paraId="6FE42BD6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</w:t>
      </w:r>
      <w:r w:rsidRPr="0013157E">
        <w:t>&lt;h1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"text-center"</w:t>
      </w:r>
      <w:r w:rsidRPr="0013157E">
        <w:t>&gt;</w:t>
      </w:r>
      <w:r w:rsidRPr="0013157E">
        <w:rPr>
          <w:color w:val="000000"/>
        </w:rPr>
        <w:t>info@fa.com</w:t>
      </w:r>
      <w:r w:rsidRPr="0013157E">
        <w:t>&lt;/h1&gt;</w:t>
      </w:r>
    </w:p>
    <w:p w14:paraId="1F72A063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&lt;/a&gt;</w:t>
      </w:r>
    </w:p>
    <w:p w14:paraId="0B7FC252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Pr="0013157E">
        <w:t>&lt;/p&gt;</w:t>
      </w:r>
    </w:p>
    <w:p w14:paraId="3F4E7AC9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Pr="0013157E">
        <w:t>&lt;h2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"text-center"</w:t>
      </w:r>
      <w:r w:rsidRPr="0013157E">
        <w:t>&gt;</w:t>
      </w:r>
      <w:r w:rsidRPr="0013157E">
        <w:rPr>
          <w:color w:val="000000"/>
        </w:rPr>
        <w:t>Or find me on</w:t>
      </w:r>
      <w:r w:rsidRPr="0013157E">
        <w:t>&lt;/h2&gt;</w:t>
      </w:r>
    </w:p>
    <w:p w14:paraId="40C9574C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"row"</w:t>
      </w:r>
      <w:r w:rsidRPr="0013157E">
        <w:t>&gt;</w:t>
      </w:r>
    </w:p>
    <w:p w14:paraId="0726D621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"col-xs-6 col-md-3"</w:t>
      </w:r>
      <w:r w:rsidRPr="0013157E">
        <w:t>&gt;</w:t>
      </w:r>
    </w:p>
    <w:p w14:paraId="77F16975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</w:t>
      </w:r>
      <w:r w:rsidRPr="0013157E">
        <w:t>&lt;a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href</w:t>
      </w:r>
      <w:r w:rsidRPr="0013157E">
        <w:rPr>
          <w:color w:val="000000"/>
        </w:rPr>
        <w:t>=</w:t>
      </w:r>
      <w:r w:rsidRPr="0013157E">
        <w:rPr>
          <w:color w:val="0000FF"/>
        </w:rPr>
        <w:t>"https://twitter.com/fresher-academy"</w:t>
      </w:r>
    </w:p>
    <w:p w14:paraId="0367938F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"btn btn-primary btn-block btn-lg margin-bottom"</w:t>
      </w:r>
    </w:p>
    <w:p w14:paraId="379497B6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target</w:t>
      </w:r>
      <w:r w:rsidRPr="0013157E">
        <w:rPr>
          <w:color w:val="000000"/>
        </w:rPr>
        <w:t>=</w:t>
      </w:r>
      <w:r w:rsidRPr="0013157E">
        <w:rPr>
          <w:color w:val="0000FF"/>
        </w:rPr>
        <w:t>'_blank'</w:t>
      </w:r>
      <w:r w:rsidRPr="0013157E">
        <w:t>&gt;&lt;i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"fa fa-twitter"</w:t>
      </w:r>
      <w:r w:rsidRPr="0013157E">
        <w:t>&gt;&lt;/i&gt;</w:t>
      </w:r>
    </w:p>
    <w:p w14:paraId="5A8CF4E3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Twitter</w:t>
      </w:r>
      <w:r w:rsidRPr="0013157E">
        <w:t>&lt;/a&gt;</w:t>
      </w:r>
    </w:p>
    <w:p w14:paraId="6C9B8526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&lt;/div&gt;</w:t>
      </w:r>
    </w:p>
    <w:p w14:paraId="254FF718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"col-xs-6 col-md-3"</w:t>
      </w:r>
      <w:r w:rsidRPr="0013157E">
        <w:t>&gt;</w:t>
      </w:r>
    </w:p>
    <w:p w14:paraId="07C729F7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</w:t>
      </w:r>
      <w:r w:rsidRPr="0013157E">
        <w:t>&lt;a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href</w:t>
      </w:r>
      <w:r w:rsidRPr="0013157E">
        <w:rPr>
          <w:color w:val="000000"/>
        </w:rPr>
        <w:t>=</w:t>
      </w:r>
      <w:r w:rsidRPr="0013157E">
        <w:rPr>
          <w:color w:val="0000FF"/>
        </w:rPr>
        <w:t>"https://github.com/fresher-academy"</w:t>
      </w:r>
    </w:p>
    <w:p w14:paraId="7EA19ED3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"btn btn-primary btn-block btn-lg margin-bottom"</w:t>
      </w:r>
    </w:p>
    <w:p w14:paraId="19570A67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target</w:t>
      </w:r>
      <w:r w:rsidRPr="0013157E">
        <w:rPr>
          <w:color w:val="000000"/>
        </w:rPr>
        <w:t>=</w:t>
      </w:r>
      <w:r w:rsidRPr="0013157E">
        <w:rPr>
          <w:color w:val="0000FF"/>
        </w:rPr>
        <w:t>'_blank'</w:t>
      </w:r>
      <w:r w:rsidRPr="0013157E">
        <w:t>&gt;&lt;i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"fa fa-github"</w:t>
      </w:r>
      <w:r w:rsidRPr="0013157E">
        <w:t>&gt;&lt;/i&gt;</w:t>
      </w:r>
      <w:r w:rsidRPr="0013157E">
        <w:rPr>
          <w:color w:val="000000"/>
        </w:rPr>
        <w:t xml:space="preserve"> Github</w:t>
      </w:r>
      <w:r w:rsidRPr="0013157E">
        <w:t>&lt;/a&gt;</w:t>
      </w:r>
    </w:p>
    <w:p w14:paraId="3B36CDBC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&lt;/div&gt;</w:t>
      </w:r>
    </w:p>
    <w:p w14:paraId="407F879A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"col-xs-6 col-md-3"</w:t>
      </w:r>
      <w:r w:rsidRPr="0013157E">
        <w:t>&gt;</w:t>
      </w:r>
    </w:p>
    <w:p w14:paraId="778204C5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</w:t>
      </w:r>
      <w:r w:rsidRPr="0013157E">
        <w:t>&lt;a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href</w:t>
      </w:r>
      <w:r w:rsidRPr="0013157E">
        <w:rPr>
          <w:color w:val="000000"/>
        </w:rPr>
        <w:t>=</w:t>
      </w:r>
      <w:r w:rsidRPr="0013157E">
        <w:rPr>
          <w:color w:val="0000FF"/>
        </w:rPr>
        <w:t>"https://www.linkedin.com/in/fresher-academy"</w:t>
      </w:r>
    </w:p>
    <w:p w14:paraId="51FDF400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"btn btn-primary btn-block btn-lg margin-bottom"</w:t>
      </w:r>
    </w:p>
    <w:p w14:paraId="16867659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target</w:t>
      </w:r>
      <w:r w:rsidRPr="0013157E">
        <w:rPr>
          <w:color w:val="000000"/>
        </w:rPr>
        <w:t>=</w:t>
      </w:r>
      <w:r w:rsidRPr="0013157E">
        <w:rPr>
          <w:color w:val="0000FF"/>
        </w:rPr>
        <w:t>'_blank'</w:t>
      </w:r>
      <w:r w:rsidRPr="0013157E">
        <w:t>&gt;&lt;i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"fa fa-linkedin"</w:t>
      </w:r>
      <w:r w:rsidRPr="0013157E">
        <w:t>&gt;&lt;/i&gt;</w:t>
      </w:r>
    </w:p>
    <w:p w14:paraId="3F76FFB6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Linkedin</w:t>
      </w:r>
      <w:r w:rsidRPr="0013157E">
        <w:t>&lt;/a&gt;</w:t>
      </w:r>
    </w:p>
    <w:p w14:paraId="533CB89E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&lt;/div&gt;</w:t>
      </w:r>
    </w:p>
    <w:p w14:paraId="5B835485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&lt;div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"col-xs-6 col-md-3"</w:t>
      </w:r>
      <w:r w:rsidRPr="0013157E">
        <w:t>&gt;</w:t>
      </w:r>
    </w:p>
    <w:p w14:paraId="584E6B53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</w:t>
      </w:r>
      <w:r w:rsidRPr="0013157E">
        <w:t>&lt;a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href</w:t>
      </w:r>
      <w:r w:rsidRPr="0013157E">
        <w:rPr>
          <w:color w:val="000000"/>
        </w:rPr>
        <w:t>=</w:t>
      </w:r>
      <w:r w:rsidRPr="0013157E">
        <w:rPr>
          <w:color w:val="0000FF"/>
        </w:rPr>
        <w:t>"https://www.freecodecamp.com/fresher-academy"</w:t>
      </w:r>
    </w:p>
    <w:p w14:paraId="53783667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"btn btn-primary btn-block btn-lg margin-bottom"</w:t>
      </w:r>
    </w:p>
    <w:p w14:paraId="45CBF2CC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</w:t>
      </w:r>
      <w:r w:rsidRPr="0013157E">
        <w:rPr>
          <w:color w:val="FF0000"/>
        </w:rPr>
        <w:t>target</w:t>
      </w:r>
      <w:r w:rsidRPr="0013157E">
        <w:rPr>
          <w:color w:val="000000"/>
        </w:rPr>
        <w:t>=</w:t>
      </w:r>
      <w:r w:rsidRPr="0013157E">
        <w:rPr>
          <w:color w:val="0000FF"/>
        </w:rPr>
        <w:t>'_blank'</w:t>
      </w:r>
      <w:r w:rsidRPr="0013157E">
        <w:t>&gt;&lt;i</w:t>
      </w:r>
      <w:r w:rsidRPr="0013157E">
        <w:rPr>
          <w:color w:val="000000"/>
        </w:rPr>
        <w:t xml:space="preserve"> </w:t>
      </w:r>
      <w:r w:rsidRPr="0013157E">
        <w:rPr>
          <w:color w:val="FF0000"/>
        </w:rPr>
        <w:t>class</w:t>
      </w:r>
      <w:r w:rsidRPr="0013157E">
        <w:rPr>
          <w:color w:val="000000"/>
        </w:rPr>
        <w:t>=</w:t>
      </w:r>
      <w:r w:rsidRPr="0013157E">
        <w:rPr>
          <w:color w:val="0000FF"/>
        </w:rPr>
        <w:t>"fa fa-fire"</w:t>
      </w:r>
      <w:r w:rsidRPr="0013157E">
        <w:t>&gt;&lt;/i&gt;</w:t>
      </w:r>
    </w:p>
    <w:p w14:paraId="3C2E4CBC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        freeCodeCamp</w:t>
      </w:r>
      <w:r w:rsidRPr="0013157E">
        <w:t>&lt;/a&gt;</w:t>
      </w:r>
    </w:p>
    <w:p w14:paraId="57428CDB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    </w:t>
      </w:r>
      <w:r w:rsidRPr="0013157E">
        <w:t>&lt;/div&gt;</w:t>
      </w:r>
    </w:p>
    <w:p w14:paraId="2F228F1E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    </w:t>
      </w:r>
      <w:r w:rsidRPr="0013157E">
        <w:t>&lt;/div&gt;</w:t>
      </w:r>
    </w:p>
    <w:p w14:paraId="799230DB" w14:textId="01288CA0" w:rsidR="0013157E" w:rsidRPr="00CD6FB2" w:rsidRDefault="0013157E" w:rsidP="00CD6FB2">
      <w:pPr>
        <w:pStyle w:val="FACode2"/>
        <w:rPr>
          <w:color w:val="000000"/>
        </w:rPr>
      </w:pPr>
      <w:r w:rsidRPr="0013157E">
        <w:rPr>
          <w:color w:val="000000"/>
        </w:rPr>
        <w:t xml:space="preserve">        </w:t>
      </w:r>
      <w:r w:rsidRPr="0013157E">
        <w:t>&lt;/div&gt;</w:t>
      </w:r>
      <w:r w:rsidRPr="0013157E">
        <w:rPr>
          <w:color w:val="000000"/>
        </w:rPr>
        <w:t xml:space="preserve"> </w:t>
      </w:r>
      <w:r w:rsidRPr="0013157E">
        <w:rPr>
          <w:color w:val="008000"/>
        </w:rPr>
        <w:t>&lt;!-- contact end --&gt;</w:t>
      </w:r>
    </w:p>
    <w:p w14:paraId="786929A2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rPr>
          <w:color w:val="000000"/>
        </w:rPr>
        <w:t xml:space="preserve">    </w:t>
      </w:r>
      <w:r w:rsidRPr="0013157E">
        <w:t>&lt;/div&gt;</w:t>
      </w:r>
    </w:p>
    <w:p w14:paraId="756F113A" w14:textId="77777777" w:rsidR="0013157E" w:rsidRPr="0013157E" w:rsidRDefault="0013157E" w:rsidP="0013157E">
      <w:pPr>
        <w:pStyle w:val="FACode2"/>
        <w:rPr>
          <w:color w:val="000000"/>
        </w:rPr>
      </w:pPr>
      <w:r w:rsidRPr="0013157E">
        <w:t>&lt;/body&gt;</w:t>
      </w:r>
    </w:p>
    <w:p w14:paraId="40F4D522" w14:textId="77777777" w:rsidR="0013157E" w:rsidRPr="0013157E" w:rsidRDefault="0013157E" w:rsidP="0013157E">
      <w:pPr>
        <w:pStyle w:val="FACode2"/>
        <w:rPr>
          <w:color w:val="000000"/>
        </w:rPr>
      </w:pPr>
    </w:p>
    <w:p w14:paraId="259D7092" w14:textId="77777777" w:rsidR="00CB2EC4" w:rsidRPr="0064153D" w:rsidRDefault="00CB2EC4" w:rsidP="0050535A">
      <w:pPr>
        <w:rPr>
          <w:b/>
          <w:lang w:val="en-US"/>
        </w:rPr>
      </w:pPr>
    </w:p>
    <w:p w14:paraId="39061BD0" w14:textId="729C6C47" w:rsidR="00C910B9" w:rsidRDefault="00C910B9" w:rsidP="0050535A">
      <w:pPr>
        <w:rPr>
          <w:b/>
          <w:lang w:val="en-US"/>
        </w:rPr>
      </w:pPr>
      <w:r w:rsidRPr="0064153D">
        <w:rPr>
          <w:b/>
          <w:lang w:val="en-US"/>
        </w:rPr>
        <w:t>Step 13: Implement Footer section</w:t>
      </w:r>
    </w:p>
    <w:p w14:paraId="02C893C6" w14:textId="6681F90B" w:rsidR="001E0B46" w:rsidRDefault="00EA567E" w:rsidP="0050535A">
      <w:pPr>
        <w:rPr>
          <w:lang w:val="en-US"/>
        </w:rPr>
      </w:pPr>
      <w:r>
        <w:rPr>
          <w:lang w:val="en-US"/>
        </w:rPr>
        <w:t xml:space="preserve">The last section is Footer, </w:t>
      </w:r>
      <w:r w:rsidR="00444BC0">
        <w:rPr>
          <w:lang w:val="en-US"/>
        </w:rPr>
        <w:t xml:space="preserve">which consist of a horizontal rule (&lt;hr&gt;) and </w:t>
      </w:r>
      <w:r w:rsidR="001E0B46">
        <w:rPr>
          <w:lang w:val="en-US"/>
        </w:rPr>
        <w:t>a Copyright text:</w:t>
      </w:r>
    </w:p>
    <w:p w14:paraId="45EC5593" w14:textId="77777777" w:rsidR="00417224" w:rsidRPr="004F7BFC" w:rsidRDefault="00417224" w:rsidP="004F7BFC">
      <w:pPr>
        <w:pStyle w:val="FACode2"/>
        <w:numPr>
          <w:ilvl w:val="0"/>
          <w:numId w:val="39"/>
        </w:numPr>
        <w:rPr>
          <w:color w:val="000000"/>
        </w:rPr>
      </w:pPr>
      <w:r w:rsidRPr="00417224">
        <w:t>&lt;body&gt;</w:t>
      </w:r>
    </w:p>
    <w:p w14:paraId="169BBDAC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</w:t>
      </w:r>
      <w:r w:rsidRPr="00417224">
        <w:rPr>
          <w:color w:val="008000"/>
        </w:rPr>
        <w:t>&lt;!-- navigation bar --&gt;</w:t>
      </w:r>
    </w:p>
    <w:p w14:paraId="6FC83E15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</w:t>
      </w:r>
      <w:r w:rsidRPr="00417224">
        <w:t>&lt;nav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"navbar navbar-expand-md fixed-top navbar-light bg-light"</w:t>
      </w:r>
      <w:r w:rsidRPr="00417224">
        <w:t>&gt;</w:t>
      </w:r>
    </w:p>
    <w:p w14:paraId="6CDB277C" w14:textId="0E7C248C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="00874F97">
        <w:t>. . .</w:t>
      </w:r>
    </w:p>
    <w:p w14:paraId="2E86A979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</w:t>
      </w:r>
      <w:r w:rsidRPr="00417224">
        <w:t>&lt;/nav&gt;</w:t>
      </w:r>
    </w:p>
    <w:p w14:paraId="7F20504F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</w:t>
      </w:r>
      <w:r w:rsidRPr="00417224">
        <w:rPr>
          <w:color w:val="008000"/>
        </w:rPr>
        <w:t>&lt;!-- navigation bar end --&gt;</w:t>
      </w:r>
    </w:p>
    <w:p w14:paraId="15B5E03C" w14:textId="77777777" w:rsidR="00417224" w:rsidRPr="00417224" w:rsidRDefault="00417224" w:rsidP="00524674">
      <w:pPr>
        <w:pStyle w:val="FACode2"/>
        <w:rPr>
          <w:color w:val="000000"/>
        </w:rPr>
      </w:pPr>
    </w:p>
    <w:p w14:paraId="7D68293F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</w:t>
      </w:r>
      <w:r w:rsidRPr="00417224">
        <w:rPr>
          <w:color w:val="008000"/>
        </w:rPr>
        <w:t>&lt;!-- main content --&gt;</w:t>
      </w:r>
    </w:p>
    <w:p w14:paraId="200352B8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</w:t>
      </w:r>
      <w:r w:rsidRPr="00417224">
        <w:t>&lt;div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"container"</w:t>
      </w:r>
      <w:r w:rsidRPr="00417224">
        <w:t>&gt;</w:t>
      </w:r>
    </w:p>
    <w:p w14:paraId="3A8927FF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rPr>
          <w:color w:val="008000"/>
        </w:rPr>
        <w:t>&lt;!-- home content --&gt;</w:t>
      </w:r>
    </w:p>
    <w:p w14:paraId="3AD04298" w14:textId="7B7C2DD3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&lt;div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id</w:t>
      </w:r>
      <w:r w:rsidRPr="00417224">
        <w:rPr>
          <w:color w:val="000000"/>
        </w:rPr>
        <w:t>=</w:t>
      </w:r>
      <w:r w:rsidRPr="00417224">
        <w:rPr>
          <w:color w:val="0000FF"/>
        </w:rPr>
        <w:t>"home"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"content"</w:t>
      </w:r>
      <w:r w:rsidRPr="00417224">
        <w:t>&gt;</w:t>
      </w:r>
    </w:p>
    <w:p w14:paraId="2D3FBCB7" w14:textId="0ECAFB0C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    </w:t>
      </w:r>
      <w:r w:rsidR="005102AE">
        <w:t>. . .</w:t>
      </w:r>
    </w:p>
    <w:p w14:paraId="013773E7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&lt;/div&gt;</w:t>
      </w:r>
      <w:r w:rsidRPr="00417224">
        <w:rPr>
          <w:color w:val="000000"/>
        </w:rPr>
        <w:t xml:space="preserve"> </w:t>
      </w:r>
      <w:r w:rsidRPr="00417224">
        <w:rPr>
          <w:color w:val="008000"/>
        </w:rPr>
        <w:t>&lt;!-- end home --&gt;</w:t>
      </w:r>
    </w:p>
    <w:p w14:paraId="476619F8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rPr>
          <w:color w:val="008000"/>
        </w:rPr>
        <w:t>&lt;!-- home content end --&gt;</w:t>
      </w:r>
    </w:p>
    <w:p w14:paraId="32FF09A6" w14:textId="77777777" w:rsidR="00417224" w:rsidRPr="00417224" w:rsidRDefault="00417224" w:rsidP="00524674">
      <w:pPr>
        <w:pStyle w:val="FACode2"/>
        <w:rPr>
          <w:color w:val="000000"/>
        </w:rPr>
      </w:pPr>
    </w:p>
    <w:p w14:paraId="7D220057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rPr>
          <w:color w:val="008000"/>
        </w:rPr>
        <w:t>&lt;!-- about content --&gt;</w:t>
      </w:r>
    </w:p>
    <w:p w14:paraId="1C73FE0C" w14:textId="4D16CF2C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&lt;div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id</w:t>
      </w:r>
      <w:r w:rsidRPr="00417224">
        <w:rPr>
          <w:color w:val="000000"/>
        </w:rPr>
        <w:t>=</w:t>
      </w:r>
      <w:r w:rsidRPr="00417224">
        <w:rPr>
          <w:color w:val="0000FF"/>
        </w:rPr>
        <w:t>"about"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"content"</w:t>
      </w:r>
      <w:r w:rsidRPr="00417224">
        <w:t>&gt;</w:t>
      </w:r>
    </w:p>
    <w:p w14:paraId="4F16CA34" w14:textId="1C870041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    </w:t>
      </w:r>
      <w:r w:rsidR="0007682E">
        <w:t>. . .</w:t>
      </w:r>
    </w:p>
    <w:p w14:paraId="38581C03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&lt;/div&gt;</w:t>
      </w:r>
      <w:r w:rsidRPr="00417224">
        <w:rPr>
          <w:color w:val="000000"/>
        </w:rPr>
        <w:t xml:space="preserve"> </w:t>
      </w:r>
      <w:r w:rsidRPr="00417224">
        <w:rPr>
          <w:color w:val="008000"/>
        </w:rPr>
        <w:t>&lt;!-- about end --&gt;</w:t>
      </w:r>
    </w:p>
    <w:p w14:paraId="273760E1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lastRenderedPageBreak/>
        <w:t xml:space="preserve">        </w:t>
      </w:r>
      <w:r w:rsidRPr="00417224">
        <w:rPr>
          <w:color w:val="008000"/>
        </w:rPr>
        <w:t>&lt;!-- about content end --&gt;</w:t>
      </w:r>
    </w:p>
    <w:p w14:paraId="128C5DA6" w14:textId="77777777" w:rsidR="00417224" w:rsidRPr="00417224" w:rsidRDefault="00417224" w:rsidP="00524674">
      <w:pPr>
        <w:pStyle w:val="FACode2"/>
        <w:rPr>
          <w:color w:val="000000"/>
        </w:rPr>
      </w:pPr>
    </w:p>
    <w:p w14:paraId="2DF16ED7" w14:textId="23172051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&lt;div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id</w:t>
      </w:r>
      <w:r w:rsidRPr="00417224">
        <w:rPr>
          <w:color w:val="000000"/>
        </w:rPr>
        <w:t>=</w:t>
      </w:r>
      <w:r w:rsidRPr="00417224">
        <w:rPr>
          <w:color w:val="0000FF"/>
        </w:rPr>
        <w:t>"portfolio"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"content"</w:t>
      </w:r>
      <w:r w:rsidRPr="00417224">
        <w:t>&gt;</w:t>
      </w:r>
    </w:p>
    <w:p w14:paraId="3EE610FC" w14:textId="04F5ADAF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    </w:t>
      </w:r>
      <w:r w:rsidR="00C12519">
        <w:t>. . .</w:t>
      </w:r>
    </w:p>
    <w:p w14:paraId="1B266991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&lt;/div&gt;</w:t>
      </w:r>
      <w:r w:rsidRPr="00417224">
        <w:rPr>
          <w:color w:val="000000"/>
        </w:rPr>
        <w:t xml:space="preserve"> </w:t>
      </w:r>
      <w:r w:rsidRPr="00417224">
        <w:rPr>
          <w:color w:val="008000"/>
        </w:rPr>
        <w:t>&lt;!-- portfolio end --&gt;</w:t>
      </w:r>
    </w:p>
    <w:p w14:paraId="2BACA73C" w14:textId="77777777" w:rsidR="00417224" w:rsidRPr="00417224" w:rsidRDefault="00417224" w:rsidP="00524674">
      <w:pPr>
        <w:pStyle w:val="FACode2"/>
        <w:rPr>
          <w:color w:val="000000"/>
        </w:rPr>
      </w:pPr>
    </w:p>
    <w:p w14:paraId="19986E2F" w14:textId="0875EAA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&lt;div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id</w:t>
      </w:r>
      <w:r w:rsidRPr="00417224">
        <w:rPr>
          <w:color w:val="000000"/>
        </w:rPr>
        <w:t>=</w:t>
      </w:r>
      <w:r w:rsidRPr="00417224">
        <w:rPr>
          <w:color w:val="0000FF"/>
        </w:rPr>
        <w:t>"contact"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"content"</w:t>
      </w:r>
      <w:r w:rsidRPr="00417224">
        <w:t>&gt;</w:t>
      </w:r>
    </w:p>
    <w:p w14:paraId="278A94E7" w14:textId="6DC75518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    </w:t>
      </w:r>
      <w:r w:rsidR="009E241F">
        <w:t>. . .</w:t>
      </w:r>
    </w:p>
    <w:p w14:paraId="0A7F2C1A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&lt;/div&gt;</w:t>
      </w:r>
      <w:r w:rsidRPr="00417224">
        <w:rPr>
          <w:color w:val="000000"/>
        </w:rPr>
        <w:t xml:space="preserve"> </w:t>
      </w:r>
      <w:r w:rsidRPr="00417224">
        <w:rPr>
          <w:color w:val="008000"/>
        </w:rPr>
        <w:t>&lt;!-- contact end --&gt;</w:t>
      </w:r>
    </w:p>
    <w:p w14:paraId="4BCB8E2D" w14:textId="77777777" w:rsidR="00417224" w:rsidRPr="00417224" w:rsidRDefault="00417224" w:rsidP="00524674">
      <w:pPr>
        <w:pStyle w:val="FACode2"/>
        <w:rPr>
          <w:color w:val="000000"/>
        </w:rPr>
      </w:pPr>
    </w:p>
    <w:p w14:paraId="5B1A3F0B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&lt;hr</w:t>
      </w:r>
      <w:r w:rsidRPr="00417224">
        <w:rPr>
          <w:color w:val="000000"/>
        </w:rPr>
        <w:t xml:space="preserve"> </w:t>
      </w:r>
      <w:r w:rsidRPr="00417224">
        <w:t>/&gt;</w:t>
      </w:r>
    </w:p>
    <w:p w14:paraId="18F17C04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&lt;footer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"container"</w:t>
      </w:r>
      <w:r w:rsidRPr="00417224">
        <w:t>&gt;</w:t>
      </w:r>
    </w:p>
    <w:p w14:paraId="032F51F7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    </w:t>
      </w:r>
      <w:r w:rsidRPr="00417224">
        <w:t>&lt;p</w:t>
      </w:r>
      <w:r w:rsidRPr="00417224">
        <w:rPr>
          <w:color w:val="000000"/>
        </w:rPr>
        <w:t xml:space="preserve"> </w:t>
      </w:r>
      <w:r w:rsidRPr="00417224">
        <w:rPr>
          <w:color w:val="FF0000"/>
        </w:rPr>
        <w:t>class</w:t>
      </w:r>
      <w:r w:rsidRPr="00417224">
        <w:rPr>
          <w:color w:val="000000"/>
        </w:rPr>
        <w:t>=</w:t>
      </w:r>
      <w:r w:rsidRPr="00417224">
        <w:rPr>
          <w:color w:val="0000FF"/>
        </w:rPr>
        <w:t>"text-center"</w:t>
      </w:r>
      <w:r w:rsidRPr="00417224">
        <w:t>&gt;</w:t>
      </w:r>
      <w:r w:rsidRPr="00417224">
        <w:rPr>
          <w:color w:val="000000"/>
        </w:rPr>
        <w:t>Copyright © Fresher Academy 2019. All Rights Reserved</w:t>
      </w:r>
      <w:r w:rsidRPr="00417224">
        <w:t>&lt;/p&gt;</w:t>
      </w:r>
    </w:p>
    <w:p w14:paraId="49682029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    </w:t>
      </w:r>
      <w:r w:rsidRPr="00417224">
        <w:t>&lt;/footer&gt;</w:t>
      </w:r>
    </w:p>
    <w:p w14:paraId="3AA69DEA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rPr>
          <w:color w:val="000000"/>
        </w:rPr>
        <w:t xml:space="preserve">    </w:t>
      </w:r>
      <w:r w:rsidRPr="00417224">
        <w:t>&lt;/div&gt;</w:t>
      </w:r>
    </w:p>
    <w:p w14:paraId="2504DC65" w14:textId="77777777" w:rsidR="00417224" w:rsidRPr="00417224" w:rsidRDefault="00417224" w:rsidP="00524674">
      <w:pPr>
        <w:pStyle w:val="FACode2"/>
        <w:rPr>
          <w:color w:val="000000"/>
        </w:rPr>
      </w:pPr>
      <w:r w:rsidRPr="00417224">
        <w:t>&lt;/body&gt;</w:t>
      </w:r>
    </w:p>
    <w:p w14:paraId="3A8F0B0D" w14:textId="77777777" w:rsidR="00417224" w:rsidRPr="00EA567E" w:rsidRDefault="00417224" w:rsidP="0050535A">
      <w:pPr>
        <w:rPr>
          <w:lang w:val="en-US"/>
        </w:rPr>
      </w:pPr>
    </w:p>
    <w:p w14:paraId="1425537A" w14:textId="0E833F86" w:rsidR="00C910B9" w:rsidRDefault="00C910B9" w:rsidP="0050535A">
      <w:pPr>
        <w:rPr>
          <w:b/>
          <w:lang w:val="en-US"/>
        </w:rPr>
      </w:pPr>
      <w:r w:rsidRPr="0064153D">
        <w:rPr>
          <w:b/>
          <w:lang w:val="en-US"/>
        </w:rPr>
        <w:t>Step 14: Verify</w:t>
      </w:r>
      <w:r w:rsidR="00BE7754">
        <w:rPr>
          <w:b/>
          <w:lang w:val="en-US"/>
        </w:rPr>
        <w:t xml:space="preserve"> and tweak</w:t>
      </w:r>
    </w:p>
    <w:p w14:paraId="5C28C12F" w14:textId="0C421B7C" w:rsidR="00BE7754" w:rsidRDefault="00A22891" w:rsidP="0050535A">
      <w:pPr>
        <w:rPr>
          <w:lang w:val="en-US"/>
        </w:rPr>
      </w:pPr>
      <w:r>
        <w:rPr>
          <w:lang w:val="en-US"/>
        </w:rPr>
        <w:t xml:space="preserve">Open the app using Live Server, you should </w:t>
      </w:r>
      <w:r w:rsidR="003A59F5">
        <w:rPr>
          <w:lang w:val="en-US"/>
        </w:rPr>
        <w:t xml:space="preserve">have the </w:t>
      </w:r>
      <w:r w:rsidR="00D32868">
        <w:rPr>
          <w:lang w:val="en-US"/>
        </w:rPr>
        <w:t>same layout like figure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93975" w14:paraId="77581B87" w14:textId="77777777" w:rsidTr="00A93975">
        <w:tc>
          <w:tcPr>
            <w:tcW w:w="9627" w:type="dxa"/>
          </w:tcPr>
          <w:p w14:paraId="687F5120" w14:textId="46B31B8A" w:rsidR="00A93975" w:rsidRDefault="006A2EE8" w:rsidP="0050535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344C68" wp14:editId="4716DFF4">
                  <wp:extent cx="6119495" cy="3658235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7-03 at 10.42.48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65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50F5B" w14:textId="77777777" w:rsidR="00D32868" w:rsidRPr="00A22891" w:rsidRDefault="00D32868" w:rsidP="0050535A">
      <w:pPr>
        <w:rPr>
          <w:lang w:val="en-US"/>
        </w:rPr>
      </w:pPr>
    </w:p>
    <w:p w14:paraId="3E1F97A6" w14:textId="5A8BCDFF" w:rsidR="009C27BA" w:rsidRDefault="00D037B2" w:rsidP="0050535A">
      <w:pPr>
        <w:rPr>
          <w:lang w:val="en-US"/>
        </w:rPr>
      </w:pPr>
      <w:r>
        <w:rPr>
          <w:lang w:val="en-US"/>
        </w:rPr>
        <w:t xml:space="preserve">The app </w:t>
      </w:r>
      <w:r w:rsidR="003D0270">
        <w:rPr>
          <w:lang w:val="en-US"/>
        </w:rPr>
        <w:t>looks</w:t>
      </w:r>
      <w:r>
        <w:rPr>
          <w:lang w:val="en-US"/>
        </w:rPr>
        <w:t xml:space="preserve"> pretty much like the design, except that:</w:t>
      </w:r>
    </w:p>
    <w:p w14:paraId="61864494" w14:textId="146303C5" w:rsidR="00D037B2" w:rsidRDefault="003101FE" w:rsidP="00D037B2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It’s hard to distinguish Header section with other sections</w:t>
      </w:r>
    </w:p>
    <w:p w14:paraId="3F143D64" w14:textId="77285347" w:rsidR="003101FE" w:rsidRDefault="00143595" w:rsidP="003101FE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Home</w:t>
      </w:r>
      <w:r w:rsidR="00985B8C">
        <w:rPr>
          <w:lang w:val="en-US"/>
        </w:rPr>
        <w:t xml:space="preserve"> section</w:t>
      </w:r>
      <w:r>
        <w:rPr>
          <w:lang w:val="en-US"/>
        </w:rPr>
        <w:t>, About</w:t>
      </w:r>
      <w:r w:rsidR="00985B8C">
        <w:rPr>
          <w:lang w:val="en-US"/>
        </w:rPr>
        <w:t xml:space="preserve"> section</w:t>
      </w:r>
      <w:r>
        <w:rPr>
          <w:lang w:val="en-US"/>
        </w:rPr>
        <w:t>, Portfolio</w:t>
      </w:r>
      <w:r w:rsidR="00985B8C">
        <w:rPr>
          <w:lang w:val="en-US"/>
        </w:rPr>
        <w:t xml:space="preserve"> section</w:t>
      </w:r>
      <w:r>
        <w:rPr>
          <w:lang w:val="en-US"/>
        </w:rPr>
        <w:t>, Contact section</w:t>
      </w:r>
      <w:r w:rsidR="00985B8C">
        <w:rPr>
          <w:lang w:val="en-US"/>
        </w:rPr>
        <w:t xml:space="preserve"> are next to each other, you need to add some space between them</w:t>
      </w:r>
    </w:p>
    <w:p w14:paraId="610FC8E5" w14:textId="359AEE01" w:rsidR="00735DB7" w:rsidRDefault="00735DB7" w:rsidP="00735DB7">
      <w:pPr>
        <w:rPr>
          <w:lang w:val="en-US"/>
        </w:rPr>
      </w:pPr>
    </w:p>
    <w:p w14:paraId="13A97D06" w14:textId="7DD040D8" w:rsidR="00735DB7" w:rsidRPr="006D3D30" w:rsidRDefault="00735DB7" w:rsidP="00735DB7">
      <w:pPr>
        <w:rPr>
          <w:b/>
          <w:lang w:val="en-US"/>
        </w:rPr>
      </w:pPr>
      <w:r w:rsidRPr="006D3D30">
        <w:rPr>
          <w:b/>
          <w:lang w:val="en-US"/>
        </w:rPr>
        <w:t>Step 15: Add border to Header section</w:t>
      </w:r>
    </w:p>
    <w:p w14:paraId="3954A0C5" w14:textId="62A3ED0C" w:rsidR="00553521" w:rsidRDefault="00782CBC" w:rsidP="00735DB7">
      <w:pPr>
        <w:rPr>
          <w:lang w:val="en-US"/>
        </w:rPr>
      </w:pPr>
      <w:r>
        <w:rPr>
          <w:lang w:val="en-US"/>
        </w:rPr>
        <w:lastRenderedPageBreak/>
        <w:t>One trick to make element distinguish with other is to add border-bottom to it.</w:t>
      </w:r>
    </w:p>
    <w:p w14:paraId="45C9D1B5" w14:textId="4D85C7BC" w:rsidR="00782CBC" w:rsidRDefault="00782CBC" w:rsidP="00735DB7">
      <w:pPr>
        <w:rPr>
          <w:lang w:val="en-US"/>
        </w:rPr>
      </w:pPr>
      <w:r>
        <w:rPr>
          <w:lang w:val="en-US"/>
        </w:rPr>
        <w:t xml:space="preserve">Add the following CSS to </w:t>
      </w:r>
      <w:r w:rsidRPr="00782CBC">
        <w:rPr>
          <w:b/>
          <w:lang w:val="en-US"/>
        </w:rPr>
        <w:t>css/styles.css</w:t>
      </w:r>
      <w:r>
        <w:rPr>
          <w:lang w:val="en-US"/>
        </w:rPr>
        <w:t xml:space="preserve"> file:</w:t>
      </w:r>
    </w:p>
    <w:p w14:paraId="57FC0E38" w14:textId="77777777" w:rsidR="00064BB1" w:rsidRPr="00064BB1" w:rsidRDefault="00064BB1" w:rsidP="00064BB1">
      <w:pPr>
        <w:pStyle w:val="FACode2"/>
        <w:numPr>
          <w:ilvl w:val="0"/>
          <w:numId w:val="41"/>
        </w:numPr>
        <w:rPr>
          <w:color w:val="000000"/>
        </w:rPr>
      </w:pPr>
      <w:r w:rsidRPr="00064BB1">
        <w:t>nav</w:t>
      </w:r>
      <w:r w:rsidRPr="00064BB1">
        <w:rPr>
          <w:color w:val="000000"/>
        </w:rPr>
        <w:t xml:space="preserve"> {</w:t>
      </w:r>
    </w:p>
    <w:p w14:paraId="7BBA57C7" w14:textId="77777777" w:rsidR="00064BB1" w:rsidRPr="00064BB1" w:rsidRDefault="00064BB1" w:rsidP="00064BB1">
      <w:pPr>
        <w:pStyle w:val="FACode2"/>
        <w:rPr>
          <w:color w:val="000000"/>
        </w:rPr>
      </w:pPr>
      <w:r w:rsidRPr="00064BB1">
        <w:rPr>
          <w:color w:val="000000"/>
        </w:rPr>
        <w:t xml:space="preserve">    </w:t>
      </w:r>
      <w:r w:rsidRPr="00064BB1">
        <w:rPr>
          <w:color w:val="FF0000"/>
        </w:rPr>
        <w:t>border-bottom</w:t>
      </w:r>
      <w:r w:rsidRPr="00064BB1">
        <w:rPr>
          <w:color w:val="000000"/>
        </w:rPr>
        <w:t xml:space="preserve">: </w:t>
      </w:r>
      <w:r w:rsidRPr="00064BB1">
        <w:rPr>
          <w:color w:val="09885A"/>
        </w:rPr>
        <w:t>1px</w:t>
      </w:r>
      <w:r w:rsidRPr="00064BB1">
        <w:rPr>
          <w:color w:val="000000"/>
        </w:rPr>
        <w:t xml:space="preserve"> </w:t>
      </w:r>
      <w:r w:rsidRPr="00064BB1">
        <w:rPr>
          <w:color w:val="0451A5"/>
        </w:rPr>
        <w:t>solid</w:t>
      </w:r>
      <w:r w:rsidRPr="00064BB1">
        <w:rPr>
          <w:color w:val="000000"/>
        </w:rPr>
        <w:t xml:space="preserve"> </w:t>
      </w:r>
      <w:r w:rsidRPr="00064BB1">
        <w:rPr>
          <w:color w:val="0451A5"/>
        </w:rPr>
        <w:t>#ccc</w:t>
      </w:r>
      <w:r w:rsidRPr="00064BB1">
        <w:rPr>
          <w:color w:val="000000"/>
        </w:rPr>
        <w:t>;</w:t>
      </w:r>
    </w:p>
    <w:p w14:paraId="36C65A8A" w14:textId="77777777" w:rsidR="00064BB1" w:rsidRPr="00064BB1" w:rsidRDefault="00064BB1" w:rsidP="00064BB1">
      <w:pPr>
        <w:pStyle w:val="FACode2"/>
        <w:rPr>
          <w:color w:val="000000"/>
        </w:rPr>
      </w:pPr>
      <w:r w:rsidRPr="00064BB1">
        <w:rPr>
          <w:color w:val="000000"/>
        </w:rPr>
        <w:t>}</w:t>
      </w:r>
    </w:p>
    <w:p w14:paraId="728C33AD" w14:textId="77777777" w:rsidR="00064BB1" w:rsidRPr="00064BB1" w:rsidRDefault="00064BB1" w:rsidP="00064BB1">
      <w:pPr>
        <w:pStyle w:val="FACode2"/>
        <w:rPr>
          <w:color w:val="000000"/>
        </w:rPr>
      </w:pPr>
    </w:p>
    <w:p w14:paraId="204C5110" w14:textId="3A7E202A" w:rsidR="00782CBC" w:rsidRDefault="00782CBC" w:rsidP="00735DB7">
      <w:pPr>
        <w:rPr>
          <w:lang w:val="en-US"/>
        </w:rPr>
      </w:pPr>
    </w:p>
    <w:p w14:paraId="13A4BC1C" w14:textId="76BFE801" w:rsidR="00807318" w:rsidRDefault="00807318" w:rsidP="00735DB7">
      <w:pPr>
        <w:rPr>
          <w:lang w:val="en-US"/>
        </w:rPr>
      </w:pPr>
      <w:r w:rsidRPr="002512E3">
        <w:rPr>
          <w:b/>
          <w:lang w:val="en-US"/>
        </w:rPr>
        <w:t>Note</w:t>
      </w:r>
      <w:r>
        <w:rPr>
          <w:lang w:val="en-US"/>
        </w:rPr>
        <w:t xml:space="preserve">: make sure to add </w:t>
      </w:r>
      <w:r w:rsidRPr="002512E3">
        <w:rPr>
          <w:b/>
          <w:lang w:val="en-US"/>
        </w:rPr>
        <w:t>styles.css</w:t>
      </w:r>
      <w:r>
        <w:rPr>
          <w:lang w:val="en-US"/>
        </w:rPr>
        <w:t xml:space="preserve"> file to index.html</w:t>
      </w:r>
    </w:p>
    <w:p w14:paraId="71999FAF" w14:textId="2618B4B7" w:rsidR="00735DB7" w:rsidRDefault="00735DB7" w:rsidP="00735DB7">
      <w:pPr>
        <w:rPr>
          <w:b/>
          <w:lang w:val="en-US"/>
        </w:rPr>
      </w:pPr>
      <w:r w:rsidRPr="006D3D30">
        <w:rPr>
          <w:b/>
          <w:lang w:val="en-US"/>
        </w:rPr>
        <w:t>Step 16: Add space between each section</w:t>
      </w:r>
    </w:p>
    <w:p w14:paraId="1CD990B2" w14:textId="460DD3F9" w:rsidR="000E4BFE" w:rsidRDefault="00D703A8" w:rsidP="00735DB7">
      <w:pPr>
        <w:rPr>
          <w:lang w:val="en-US"/>
        </w:rPr>
      </w:pPr>
      <w:r>
        <w:rPr>
          <w:lang w:val="en-US"/>
        </w:rPr>
        <w:t xml:space="preserve">Add a new </w:t>
      </w:r>
      <w:r w:rsidR="00764060">
        <w:rPr>
          <w:lang w:val="en-US"/>
        </w:rPr>
        <w:t xml:space="preserve">CSS </w:t>
      </w:r>
      <w:r>
        <w:rPr>
          <w:lang w:val="en-US"/>
        </w:rPr>
        <w:t>class</w:t>
      </w:r>
      <w:r w:rsidR="004E4532">
        <w:rPr>
          <w:lang w:val="en-US"/>
        </w:rPr>
        <w:t xml:space="preserve"> (mt-8</w:t>
      </w:r>
      <w:r w:rsidR="006C01FF">
        <w:rPr>
          <w:lang w:val="en-US"/>
        </w:rPr>
        <w:t>0</w:t>
      </w:r>
      <w:r w:rsidR="004E4532">
        <w:rPr>
          <w:lang w:val="en-US"/>
        </w:rPr>
        <w:t>)</w:t>
      </w:r>
      <w:r>
        <w:rPr>
          <w:lang w:val="en-US"/>
        </w:rPr>
        <w:t xml:space="preserve"> to </w:t>
      </w:r>
      <w:r w:rsidRPr="00D703A8">
        <w:rPr>
          <w:b/>
          <w:lang w:val="en-US"/>
        </w:rPr>
        <w:t>css/styles.css</w:t>
      </w:r>
      <w:r>
        <w:rPr>
          <w:lang w:val="en-US"/>
        </w:rPr>
        <w:t xml:space="preserve"> file:</w:t>
      </w:r>
    </w:p>
    <w:p w14:paraId="6356F2C9" w14:textId="77777777" w:rsidR="008032E9" w:rsidRPr="008032E9" w:rsidRDefault="008032E9" w:rsidP="008032E9">
      <w:pPr>
        <w:pStyle w:val="FACode2"/>
        <w:numPr>
          <w:ilvl w:val="0"/>
          <w:numId w:val="42"/>
        </w:numPr>
        <w:rPr>
          <w:color w:val="000000"/>
        </w:rPr>
      </w:pPr>
      <w:r w:rsidRPr="008032E9">
        <w:t>nav</w:t>
      </w:r>
      <w:r w:rsidRPr="008032E9">
        <w:rPr>
          <w:color w:val="000000"/>
        </w:rPr>
        <w:t xml:space="preserve"> {</w:t>
      </w:r>
    </w:p>
    <w:p w14:paraId="19ACEC87" w14:textId="021DF9A9" w:rsidR="008032E9" w:rsidRPr="008032E9" w:rsidRDefault="008032E9" w:rsidP="008032E9">
      <w:pPr>
        <w:pStyle w:val="FACode2"/>
        <w:rPr>
          <w:color w:val="000000"/>
        </w:rPr>
      </w:pPr>
      <w:r w:rsidRPr="008032E9">
        <w:rPr>
          <w:color w:val="000000"/>
        </w:rPr>
        <w:t xml:space="preserve">    </w:t>
      </w:r>
      <w:r>
        <w:rPr>
          <w:color w:val="FF0000"/>
        </w:rPr>
        <w:t>. . .</w:t>
      </w:r>
    </w:p>
    <w:p w14:paraId="19FAB2EA" w14:textId="77777777" w:rsidR="008032E9" w:rsidRPr="008032E9" w:rsidRDefault="008032E9" w:rsidP="008032E9">
      <w:pPr>
        <w:pStyle w:val="FACode2"/>
        <w:rPr>
          <w:color w:val="000000"/>
        </w:rPr>
      </w:pPr>
      <w:r w:rsidRPr="008032E9">
        <w:rPr>
          <w:color w:val="000000"/>
        </w:rPr>
        <w:t>}</w:t>
      </w:r>
    </w:p>
    <w:p w14:paraId="41AE7381" w14:textId="77777777" w:rsidR="008032E9" w:rsidRPr="008032E9" w:rsidRDefault="008032E9" w:rsidP="008032E9">
      <w:pPr>
        <w:pStyle w:val="FACode2"/>
        <w:rPr>
          <w:color w:val="000000"/>
        </w:rPr>
      </w:pPr>
    </w:p>
    <w:p w14:paraId="5C91F40D" w14:textId="77777777" w:rsidR="008032E9" w:rsidRPr="008032E9" w:rsidRDefault="008032E9" w:rsidP="008032E9">
      <w:pPr>
        <w:pStyle w:val="FACode2"/>
        <w:rPr>
          <w:color w:val="000000"/>
        </w:rPr>
      </w:pPr>
      <w:r w:rsidRPr="008032E9">
        <w:t>.mt-80</w:t>
      </w:r>
      <w:r w:rsidRPr="008032E9">
        <w:rPr>
          <w:color w:val="000000"/>
        </w:rPr>
        <w:t xml:space="preserve"> {</w:t>
      </w:r>
    </w:p>
    <w:p w14:paraId="664C8EE8" w14:textId="77777777" w:rsidR="008032E9" w:rsidRPr="008032E9" w:rsidRDefault="008032E9" w:rsidP="008032E9">
      <w:pPr>
        <w:pStyle w:val="FACode2"/>
        <w:rPr>
          <w:color w:val="000000"/>
        </w:rPr>
      </w:pPr>
      <w:r w:rsidRPr="008032E9">
        <w:rPr>
          <w:color w:val="000000"/>
        </w:rPr>
        <w:t xml:space="preserve">  </w:t>
      </w:r>
      <w:r w:rsidRPr="008032E9">
        <w:rPr>
          <w:color w:val="FF0000"/>
        </w:rPr>
        <w:t>margin-top</w:t>
      </w:r>
      <w:r w:rsidRPr="008032E9">
        <w:rPr>
          <w:color w:val="000000"/>
        </w:rPr>
        <w:t xml:space="preserve">: </w:t>
      </w:r>
      <w:r w:rsidRPr="008032E9">
        <w:rPr>
          <w:color w:val="09885A"/>
        </w:rPr>
        <w:t>80px</w:t>
      </w:r>
      <w:r w:rsidRPr="008032E9">
        <w:rPr>
          <w:color w:val="000000"/>
        </w:rPr>
        <w:t>;</w:t>
      </w:r>
    </w:p>
    <w:p w14:paraId="2213419C" w14:textId="77777777" w:rsidR="008032E9" w:rsidRPr="008032E9" w:rsidRDefault="008032E9" w:rsidP="008032E9">
      <w:pPr>
        <w:pStyle w:val="FACode2"/>
        <w:rPr>
          <w:color w:val="000000"/>
        </w:rPr>
      </w:pPr>
      <w:r w:rsidRPr="008032E9">
        <w:rPr>
          <w:color w:val="000000"/>
        </w:rPr>
        <w:t>}</w:t>
      </w:r>
    </w:p>
    <w:p w14:paraId="0DF106D9" w14:textId="37429F23" w:rsidR="00393AC0" w:rsidRDefault="00393AC0" w:rsidP="00735DB7">
      <w:pPr>
        <w:rPr>
          <w:lang w:val="en-US"/>
        </w:rPr>
      </w:pPr>
    </w:p>
    <w:p w14:paraId="11DFC7B3" w14:textId="229FD97B" w:rsidR="00E20905" w:rsidRDefault="00E20905" w:rsidP="00735DB7">
      <w:pPr>
        <w:rPr>
          <w:lang w:val="en-US"/>
        </w:rPr>
      </w:pPr>
      <w:r>
        <w:rPr>
          <w:lang w:val="en-US"/>
        </w:rPr>
        <w:t>Now use them in each section</w:t>
      </w:r>
      <w:r w:rsidR="00215215">
        <w:rPr>
          <w:lang w:val="en-US"/>
        </w:rPr>
        <w:t xml:space="preserve"> and verify the app again</w:t>
      </w:r>
      <w:r w:rsidR="00F20DD7">
        <w:rPr>
          <w:lang w:val="en-US"/>
        </w:rPr>
        <w:t>, it should look clearly now: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E07B04" w14:paraId="3A101841" w14:textId="77777777" w:rsidTr="00E07B04">
        <w:tc>
          <w:tcPr>
            <w:tcW w:w="9627" w:type="dxa"/>
          </w:tcPr>
          <w:p w14:paraId="0CA53C89" w14:textId="0F045536" w:rsidR="00E07B04" w:rsidRDefault="00C8579B" w:rsidP="005E43B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45AD5E" wp14:editId="1527834F">
                  <wp:extent cx="6119495" cy="3608070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7-03 at 10.50.49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60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6FD3A" w14:textId="77777777" w:rsidR="00F20DD7" w:rsidRDefault="00F20DD7" w:rsidP="00735DB7">
      <w:pPr>
        <w:rPr>
          <w:lang w:val="en-US"/>
        </w:rPr>
      </w:pPr>
    </w:p>
    <w:p w14:paraId="4759AB02" w14:textId="77777777" w:rsidR="00215215" w:rsidRPr="00D703A8" w:rsidRDefault="00215215" w:rsidP="00735DB7">
      <w:pPr>
        <w:rPr>
          <w:lang w:val="en-US"/>
        </w:rPr>
      </w:pPr>
    </w:p>
    <w:sectPr w:rsidR="00215215" w:rsidRPr="00D703A8" w:rsidSect="00BE773D">
      <w:headerReference w:type="default" r:id="rId20"/>
      <w:footerReference w:type="default" r:id="rId21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173596" w14:textId="77777777" w:rsidR="00FF4F93" w:rsidRDefault="00FF4F93" w:rsidP="00697B23">
      <w:pPr>
        <w:pStyle w:val="PB1"/>
      </w:pPr>
      <w:r>
        <w:separator/>
      </w:r>
    </w:p>
    <w:p w14:paraId="526F9841" w14:textId="77777777" w:rsidR="00FF4F93" w:rsidRDefault="00FF4F93"/>
  </w:endnote>
  <w:endnote w:type="continuationSeparator" w:id="0">
    <w:p w14:paraId="50D5AF59" w14:textId="77777777" w:rsidR="00FF4F93" w:rsidRDefault="00FF4F93" w:rsidP="00697B23">
      <w:pPr>
        <w:pStyle w:val="PB1"/>
      </w:pPr>
      <w:r>
        <w:continuationSeparator/>
      </w:r>
    </w:p>
    <w:p w14:paraId="30B4C62B" w14:textId="77777777" w:rsidR="00FF4F93" w:rsidRDefault="00FF4F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wis721 BlkEx BT">
    <w:altName w:val="Impact"/>
    <w:panose1 w:val="020B0604020202020204"/>
    <w:charset w:val="00"/>
    <w:family w:val="swiss"/>
    <w:pitch w:val="variable"/>
    <w:sig w:usb0="00000007" w:usb1="00000000" w:usb2="00000000" w:usb3="00000000" w:csb0="0000001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ndara">
    <w:panose1 w:val="020B0604020202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3694C" w14:textId="77777777" w:rsidR="003A59F5" w:rsidRPr="00171177" w:rsidRDefault="003A59F5" w:rsidP="00171177">
    <w:pPr>
      <w:pStyle w:val="Footer"/>
      <w:pBdr>
        <w:top w:val="single" w:sz="6" w:space="1" w:color="auto"/>
      </w:pBdr>
      <w:tabs>
        <w:tab w:val="clear" w:pos="8640"/>
        <w:tab w:val="right" w:pos="8910"/>
      </w:tabs>
      <w:spacing w:line="240" w:lineRule="auto"/>
      <w:ind w:left="0"/>
      <w:rPr>
        <w:rFonts w:ascii="Arial" w:hAnsi="Arial" w:cs="Arial"/>
        <w:sz w:val="18"/>
        <w:szCs w:val="18"/>
      </w:rPr>
    </w:pPr>
    <w:r w:rsidRPr="007355B1">
      <w:rPr>
        <w:rFonts w:ascii="Arial" w:hAnsi="Arial" w:cs="Arial"/>
        <w:sz w:val="18"/>
        <w:szCs w:val="18"/>
      </w:rPr>
      <w:t>25e-BM/HR/HDCV/FSOFT</w:t>
    </w:r>
    <w:r w:rsidRPr="00171177">
      <w:rPr>
        <w:rFonts w:ascii="Arial" w:hAnsi="Arial" w:cs="Arial"/>
        <w:sz w:val="18"/>
        <w:szCs w:val="18"/>
      </w:rPr>
      <w:t xml:space="preserve"> </w:t>
    </w:r>
    <w:r>
      <w:rPr>
        <w:rFonts w:ascii="Arial" w:hAnsi="Arial" w:cs="Arial"/>
        <w:sz w:val="18"/>
        <w:szCs w:val="18"/>
      </w:rPr>
      <w:t>v1.1</w:t>
    </w:r>
    <w:r w:rsidRPr="00171177">
      <w:rPr>
        <w:rFonts w:ascii="Arial" w:hAnsi="Arial" w:cs="Arial"/>
        <w:sz w:val="18"/>
        <w:szCs w:val="18"/>
      </w:rPr>
      <w:tab/>
      <w:t xml:space="preserve">                        Internal use</w:t>
    </w:r>
    <w:r w:rsidRPr="00171177">
      <w:rPr>
        <w:rFonts w:ascii="Arial" w:hAnsi="Arial" w:cs="Arial"/>
        <w:sz w:val="18"/>
        <w:szCs w:val="18"/>
      </w:rPr>
      <w:tab/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PAGE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>
      <w:rPr>
        <w:rStyle w:val="PageNumber"/>
        <w:rFonts w:ascii="Arial" w:hAnsi="Arial" w:cs="Arial"/>
        <w:noProof/>
        <w:sz w:val="18"/>
        <w:szCs w:val="18"/>
      </w:rPr>
      <w:t>4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  <w:r w:rsidRPr="00171177">
      <w:rPr>
        <w:rStyle w:val="PageNumber"/>
        <w:rFonts w:ascii="Arial" w:hAnsi="Arial" w:cs="Arial"/>
        <w:sz w:val="18"/>
        <w:szCs w:val="18"/>
      </w:rPr>
      <w:t>/</w:t>
    </w:r>
    <w:r w:rsidRPr="00171177">
      <w:rPr>
        <w:rStyle w:val="PageNumber"/>
        <w:rFonts w:ascii="Arial" w:hAnsi="Arial" w:cs="Arial"/>
        <w:sz w:val="18"/>
        <w:szCs w:val="18"/>
      </w:rPr>
      <w:fldChar w:fldCharType="begin"/>
    </w:r>
    <w:r w:rsidRPr="00171177">
      <w:rPr>
        <w:rStyle w:val="PageNumber"/>
        <w:rFonts w:ascii="Arial" w:hAnsi="Arial" w:cs="Arial"/>
        <w:sz w:val="18"/>
        <w:szCs w:val="18"/>
      </w:rPr>
      <w:instrText xml:space="preserve"> NUMPAGES </w:instrText>
    </w:r>
    <w:r w:rsidRPr="00171177">
      <w:rPr>
        <w:rStyle w:val="PageNumber"/>
        <w:rFonts w:ascii="Arial" w:hAnsi="Arial" w:cs="Arial"/>
        <w:sz w:val="18"/>
        <w:szCs w:val="18"/>
      </w:rPr>
      <w:fldChar w:fldCharType="separate"/>
    </w:r>
    <w:r>
      <w:rPr>
        <w:rStyle w:val="PageNumber"/>
        <w:rFonts w:ascii="Arial" w:hAnsi="Arial" w:cs="Arial"/>
        <w:noProof/>
        <w:sz w:val="18"/>
        <w:szCs w:val="18"/>
      </w:rPr>
      <w:t>4</w:t>
    </w:r>
    <w:r w:rsidRPr="00171177">
      <w:rPr>
        <w:rStyle w:val="PageNumber"/>
        <w:rFonts w:ascii="Arial" w:hAnsi="Arial" w:cs="Arial"/>
        <w:sz w:val="18"/>
        <w:szCs w:val="18"/>
      </w:rPr>
      <w:fldChar w:fldCharType="end"/>
    </w:r>
  </w:p>
  <w:p w14:paraId="0DBE75D3" w14:textId="77777777" w:rsidR="00000000" w:rsidRDefault="00FF4F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1710D" w14:textId="77777777" w:rsidR="00FF4F93" w:rsidRDefault="00FF4F93" w:rsidP="00697B23">
      <w:pPr>
        <w:pStyle w:val="PB1"/>
      </w:pPr>
      <w:r>
        <w:separator/>
      </w:r>
    </w:p>
    <w:p w14:paraId="264AA3B1" w14:textId="77777777" w:rsidR="00FF4F93" w:rsidRDefault="00FF4F93"/>
  </w:footnote>
  <w:footnote w:type="continuationSeparator" w:id="0">
    <w:p w14:paraId="13E5478D" w14:textId="77777777" w:rsidR="00FF4F93" w:rsidRDefault="00FF4F93" w:rsidP="00697B23">
      <w:pPr>
        <w:pStyle w:val="PB1"/>
      </w:pPr>
      <w:r>
        <w:continuationSeparator/>
      </w:r>
    </w:p>
    <w:p w14:paraId="5DF6B99F" w14:textId="77777777" w:rsidR="00FF4F93" w:rsidRDefault="00FF4F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63BAD" w14:textId="77777777" w:rsidR="003A59F5" w:rsidRPr="00771EAB" w:rsidRDefault="003A59F5" w:rsidP="00BF4722">
    <w:pPr>
      <w:pStyle w:val="Header"/>
      <w:pBdr>
        <w:bottom w:val="single" w:sz="4" w:space="1" w:color="auto"/>
      </w:pBdr>
      <w:tabs>
        <w:tab w:val="clear" w:pos="4513"/>
        <w:tab w:val="clear" w:pos="9026"/>
        <w:tab w:val="center" w:pos="4111"/>
        <w:tab w:val="right" w:pos="8931"/>
      </w:tabs>
      <w:rPr>
        <w:lang w:val="en-US"/>
      </w:rPr>
    </w:pPr>
    <w:r>
      <w:rPr>
        <w:lang w:val="en-US"/>
      </w:rPr>
      <w:t>Lab Guides</w:t>
    </w:r>
    <w:r w:rsidRPr="00771EAB">
      <w:rPr>
        <w:lang w:val="en-US"/>
      </w:rPr>
      <w:tab/>
    </w:r>
    <w:r>
      <w:t>Front-End Essential</w:t>
    </w:r>
    <w:r w:rsidRPr="00BF4722">
      <w:t xml:space="preserve">s </w:t>
    </w:r>
    <w:r w:rsidRPr="00771EAB">
      <w:t xml:space="preserve">                   </w:t>
    </w:r>
    <w:r>
      <w:tab/>
    </w:r>
    <w:r w:rsidRPr="00771EAB">
      <w:t>Issue/Revision: x/y</w:t>
    </w:r>
  </w:p>
  <w:p w14:paraId="66E5D587" w14:textId="77777777" w:rsidR="00000000" w:rsidRDefault="00FF4F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62C1F"/>
    <w:multiLevelType w:val="hybridMultilevel"/>
    <w:tmpl w:val="6700C95C"/>
    <w:lvl w:ilvl="0" w:tplc="C5F288AA">
      <w:numFmt w:val="bullet"/>
      <w:pStyle w:val="ListParagraph"/>
      <w:lvlText w:val="-"/>
      <w:lvlJc w:val="left"/>
      <w:pPr>
        <w:ind w:left="1080" w:hanging="720"/>
      </w:pPr>
      <w:rPr>
        <w:rFonts w:ascii="Arial" w:eastAsia="Arial" w:hAnsi="Arial" w:cs="Arial" w:hint="default"/>
      </w:rPr>
    </w:lvl>
    <w:lvl w:ilvl="1" w:tplc="6DFA8430">
      <w:start w:val="1"/>
      <w:numFmt w:val="bullet"/>
      <w:pStyle w:val="PB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21BA"/>
    <w:multiLevelType w:val="hybridMultilevel"/>
    <w:tmpl w:val="4E6628B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922BF"/>
    <w:multiLevelType w:val="hybridMultilevel"/>
    <w:tmpl w:val="625A8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B6E44"/>
    <w:multiLevelType w:val="hybridMultilevel"/>
    <w:tmpl w:val="8A80D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45540"/>
    <w:multiLevelType w:val="hybridMultilevel"/>
    <w:tmpl w:val="CD469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917C0"/>
    <w:multiLevelType w:val="hybridMultilevel"/>
    <w:tmpl w:val="649E9CD8"/>
    <w:lvl w:ilvl="0" w:tplc="83F6014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44998"/>
    <w:multiLevelType w:val="hybridMultilevel"/>
    <w:tmpl w:val="0E6EF554"/>
    <w:lvl w:ilvl="0" w:tplc="25B4B9C4">
      <w:start w:val="1"/>
      <w:numFmt w:val="decimal"/>
      <w:pStyle w:val="FACode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BD6625"/>
    <w:multiLevelType w:val="hybridMultilevel"/>
    <w:tmpl w:val="B62E788A"/>
    <w:lvl w:ilvl="0" w:tplc="D24648FC">
      <w:start w:val="1"/>
      <w:numFmt w:val="decimal"/>
      <w:pStyle w:val="DSYeuCau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63A1F"/>
    <w:multiLevelType w:val="hybridMultilevel"/>
    <w:tmpl w:val="2A8C81C0"/>
    <w:lvl w:ilvl="0" w:tplc="998C298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8852BE"/>
    <w:multiLevelType w:val="hybridMultilevel"/>
    <w:tmpl w:val="F66EA20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E7B55"/>
    <w:multiLevelType w:val="hybridMultilevel"/>
    <w:tmpl w:val="9EBAC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AB4065"/>
    <w:multiLevelType w:val="hybridMultilevel"/>
    <w:tmpl w:val="68B44590"/>
    <w:lvl w:ilvl="0" w:tplc="E138D7E0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D050F7"/>
    <w:multiLevelType w:val="hybridMultilevel"/>
    <w:tmpl w:val="BBD699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D7263"/>
    <w:multiLevelType w:val="hybridMultilevel"/>
    <w:tmpl w:val="41E2E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E279E5"/>
    <w:multiLevelType w:val="hybridMultilevel"/>
    <w:tmpl w:val="24CC0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57022"/>
    <w:multiLevelType w:val="hybridMultilevel"/>
    <w:tmpl w:val="555E73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3D59B0"/>
    <w:multiLevelType w:val="hybridMultilevel"/>
    <w:tmpl w:val="F23C79EE"/>
    <w:lvl w:ilvl="0" w:tplc="83F6014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4D6E78"/>
    <w:multiLevelType w:val="hybridMultilevel"/>
    <w:tmpl w:val="6D76C186"/>
    <w:lvl w:ilvl="0" w:tplc="770A16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E578A2"/>
    <w:multiLevelType w:val="hybridMultilevel"/>
    <w:tmpl w:val="5A5001F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9" w15:restartNumberingAfterBreak="0">
    <w:nsid w:val="388F7E49"/>
    <w:multiLevelType w:val="hybridMultilevel"/>
    <w:tmpl w:val="617C41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DA8B2B4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860B66"/>
    <w:multiLevelType w:val="hybridMultilevel"/>
    <w:tmpl w:val="18F861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24454"/>
    <w:multiLevelType w:val="hybridMultilevel"/>
    <w:tmpl w:val="5474421A"/>
    <w:lvl w:ilvl="0" w:tplc="AA646C26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D3FD2"/>
    <w:multiLevelType w:val="hybridMultilevel"/>
    <w:tmpl w:val="C90691F0"/>
    <w:lvl w:ilvl="0" w:tplc="0720A9A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7395E08"/>
    <w:multiLevelType w:val="hybridMultilevel"/>
    <w:tmpl w:val="5DEE1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B2B4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718B9"/>
    <w:multiLevelType w:val="hybridMultilevel"/>
    <w:tmpl w:val="C3DA1FD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1C0542"/>
    <w:multiLevelType w:val="hybridMultilevel"/>
    <w:tmpl w:val="32BCA36C"/>
    <w:lvl w:ilvl="0" w:tplc="0B6C6BB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4B6587"/>
    <w:multiLevelType w:val="hybridMultilevel"/>
    <w:tmpl w:val="1736C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C416F"/>
    <w:multiLevelType w:val="hybridMultilevel"/>
    <w:tmpl w:val="FDAEC762"/>
    <w:lvl w:ilvl="0" w:tplc="E66A2982">
      <w:start w:val="1"/>
      <w:numFmt w:val="decimal"/>
      <w:pStyle w:val="FACode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E542248"/>
    <w:multiLevelType w:val="multilevel"/>
    <w:tmpl w:val="B954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0"/>
  </w:num>
  <w:num w:numId="3">
    <w:abstractNumId w:val="24"/>
  </w:num>
  <w:num w:numId="4">
    <w:abstractNumId w:val="9"/>
  </w:num>
  <w:num w:numId="5">
    <w:abstractNumId w:val="7"/>
  </w:num>
  <w:num w:numId="6">
    <w:abstractNumId w:val="11"/>
  </w:num>
  <w:num w:numId="7">
    <w:abstractNumId w:val="7"/>
    <w:lvlOverride w:ilvl="0">
      <w:startOverride w:val="1"/>
    </w:lvlOverride>
  </w:num>
  <w:num w:numId="8">
    <w:abstractNumId w:val="20"/>
  </w:num>
  <w:num w:numId="9">
    <w:abstractNumId w:val="5"/>
  </w:num>
  <w:num w:numId="10">
    <w:abstractNumId w:val="0"/>
  </w:num>
  <w:num w:numId="11">
    <w:abstractNumId w:val="16"/>
  </w:num>
  <w:num w:numId="12">
    <w:abstractNumId w:val="1"/>
  </w:num>
  <w:num w:numId="13">
    <w:abstractNumId w:val="8"/>
  </w:num>
  <w:num w:numId="14">
    <w:abstractNumId w:val="12"/>
  </w:num>
  <w:num w:numId="15">
    <w:abstractNumId w:val="25"/>
  </w:num>
  <w:num w:numId="16">
    <w:abstractNumId w:val="18"/>
  </w:num>
  <w:num w:numId="17">
    <w:abstractNumId w:val="15"/>
  </w:num>
  <w:num w:numId="18">
    <w:abstractNumId w:val="27"/>
  </w:num>
  <w:num w:numId="19">
    <w:abstractNumId w:val="6"/>
  </w:num>
  <w:num w:numId="20">
    <w:abstractNumId w:val="0"/>
  </w:num>
  <w:num w:numId="21">
    <w:abstractNumId w:val="0"/>
  </w:num>
  <w:num w:numId="22">
    <w:abstractNumId w:val="19"/>
  </w:num>
  <w:num w:numId="23">
    <w:abstractNumId w:val="17"/>
  </w:num>
  <w:num w:numId="24">
    <w:abstractNumId w:val="27"/>
    <w:lvlOverride w:ilvl="0">
      <w:startOverride w:val="1"/>
    </w:lvlOverride>
  </w:num>
  <w:num w:numId="25">
    <w:abstractNumId w:val="27"/>
    <w:lvlOverride w:ilvl="0">
      <w:startOverride w:val="1"/>
    </w:lvlOverride>
  </w:num>
  <w:num w:numId="26">
    <w:abstractNumId w:val="27"/>
  </w:num>
  <w:num w:numId="27">
    <w:abstractNumId w:val="27"/>
  </w:num>
  <w:num w:numId="28">
    <w:abstractNumId w:val="27"/>
  </w:num>
  <w:num w:numId="29">
    <w:abstractNumId w:val="27"/>
    <w:lvlOverride w:ilvl="0">
      <w:startOverride w:val="1"/>
    </w:lvlOverride>
  </w:num>
  <w:num w:numId="30">
    <w:abstractNumId w:val="27"/>
  </w:num>
  <w:num w:numId="31">
    <w:abstractNumId w:val="10"/>
  </w:num>
  <w:num w:numId="32">
    <w:abstractNumId w:val="3"/>
  </w:num>
  <w:num w:numId="33">
    <w:abstractNumId w:val="28"/>
  </w:num>
  <w:num w:numId="34">
    <w:abstractNumId w:val="4"/>
  </w:num>
  <w:num w:numId="35">
    <w:abstractNumId w:val="6"/>
    <w:lvlOverride w:ilvl="0">
      <w:startOverride w:val="1"/>
    </w:lvlOverride>
  </w:num>
  <w:num w:numId="36">
    <w:abstractNumId w:val="6"/>
    <w:lvlOverride w:ilvl="0">
      <w:startOverride w:val="1"/>
    </w:lvlOverride>
  </w:num>
  <w:num w:numId="37">
    <w:abstractNumId w:val="6"/>
    <w:lvlOverride w:ilvl="0">
      <w:startOverride w:val="1"/>
    </w:lvlOverride>
  </w:num>
  <w:num w:numId="38">
    <w:abstractNumId w:val="6"/>
    <w:lvlOverride w:ilvl="0">
      <w:startOverride w:val="1"/>
    </w:lvlOverride>
  </w:num>
  <w:num w:numId="39">
    <w:abstractNumId w:val="6"/>
    <w:lvlOverride w:ilvl="0">
      <w:startOverride w:val="1"/>
    </w:lvlOverride>
  </w:num>
  <w:num w:numId="40">
    <w:abstractNumId w:val="26"/>
  </w:num>
  <w:num w:numId="41">
    <w:abstractNumId w:val="6"/>
    <w:lvlOverride w:ilvl="0">
      <w:startOverride w:val="1"/>
    </w:lvlOverride>
  </w:num>
  <w:num w:numId="42">
    <w:abstractNumId w:val="6"/>
    <w:lvlOverride w:ilvl="0">
      <w:startOverride w:val="1"/>
    </w:lvlOverride>
  </w:num>
  <w:num w:numId="43">
    <w:abstractNumId w:val="21"/>
  </w:num>
  <w:num w:numId="44">
    <w:abstractNumId w:val="23"/>
  </w:num>
  <w:num w:numId="45">
    <w:abstractNumId w:val="13"/>
  </w:num>
  <w:num w:numId="46">
    <w:abstractNumId w:val="2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998"/>
    <w:rsid w:val="00002332"/>
    <w:rsid w:val="00005B29"/>
    <w:rsid w:val="000158FE"/>
    <w:rsid w:val="00023AC7"/>
    <w:rsid w:val="00031534"/>
    <w:rsid w:val="000316A7"/>
    <w:rsid w:val="000472F6"/>
    <w:rsid w:val="00051826"/>
    <w:rsid w:val="00064BB1"/>
    <w:rsid w:val="0007682E"/>
    <w:rsid w:val="00083D5C"/>
    <w:rsid w:val="0009208E"/>
    <w:rsid w:val="00092BB0"/>
    <w:rsid w:val="000A6A32"/>
    <w:rsid w:val="000B2134"/>
    <w:rsid w:val="000B548D"/>
    <w:rsid w:val="000C1FE0"/>
    <w:rsid w:val="000C4A66"/>
    <w:rsid w:val="000C558D"/>
    <w:rsid w:val="000D26B8"/>
    <w:rsid w:val="000D4B78"/>
    <w:rsid w:val="000E1C62"/>
    <w:rsid w:val="000E4BFE"/>
    <w:rsid w:val="000F0720"/>
    <w:rsid w:val="000F08B6"/>
    <w:rsid w:val="000F601F"/>
    <w:rsid w:val="00106B39"/>
    <w:rsid w:val="0011042B"/>
    <w:rsid w:val="001178E3"/>
    <w:rsid w:val="001207DB"/>
    <w:rsid w:val="00124D9D"/>
    <w:rsid w:val="00127B81"/>
    <w:rsid w:val="0013157E"/>
    <w:rsid w:val="00132D02"/>
    <w:rsid w:val="00141777"/>
    <w:rsid w:val="00143595"/>
    <w:rsid w:val="00147DFC"/>
    <w:rsid w:val="00151B68"/>
    <w:rsid w:val="0016686B"/>
    <w:rsid w:val="00167DA8"/>
    <w:rsid w:val="00171177"/>
    <w:rsid w:val="00184FC5"/>
    <w:rsid w:val="00194621"/>
    <w:rsid w:val="0019761A"/>
    <w:rsid w:val="001A1629"/>
    <w:rsid w:val="001A1720"/>
    <w:rsid w:val="001A412D"/>
    <w:rsid w:val="001A41A7"/>
    <w:rsid w:val="001B23ED"/>
    <w:rsid w:val="001B73A7"/>
    <w:rsid w:val="001C00CB"/>
    <w:rsid w:val="001C3DE0"/>
    <w:rsid w:val="001D43FF"/>
    <w:rsid w:val="001E05CE"/>
    <w:rsid w:val="001E0B46"/>
    <w:rsid w:val="001E217D"/>
    <w:rsid w:val="001F1427"/>
    <w:rsid w:val="001F3EED"/>
    <w:rsid w:val="001F455A"/>
    <w:rsid w:val="001F5A02"/>
    <w:rsid w:val="002018AF"/>
    <w:rsid w:val="00201C24"/>
    <w:rsid w:val="002103AA"/>
    <w:rsid w:val="00215215"/>
    <w:rsid w:val="002279BD"/>
    <w:rsid w:val="0023326C"/>
    <w:rsid w:val="002353A4"/>
    <w:rsid w:val="00242175"/>
    <w:rsid w:val="002512E3"/>
    <w:rsid w:val="00251E83"/>
    <w:rsid w:val="00255B7B"/>
    <w:rsid w:val="002764EE"/>
    <w:rsid w:val="00280532"/>
    <w:rsid w:val="002863CD"/>
    <w:rsid w:val="002929D3"/>
    <w:rsid w:val="00292E0F"/>
    <w:rsid w:val="00295D49"/>
    <w:rsid w:val="002A0595"/>
    <w:rsid w:val="002A1B75"/>
    <w:rsid w:val="002B359C"/>
    <w:rsid w:val="002B5B04"/>
    <w:rsid w:val="002B6010"/>
    <w:rsid w:val="002C0E1F"/>
    <w:rsid w:val="002C3CA6"/>
    <w:rsid w:val="002C5099"/>
    <w:rsid w:val="002C6323"/>
    <w:rsid w:val="002C697D"/>
    <w:rsid w:val="002C7D8F"/>
    <w:rsid w:val="002D2607"/>
    <w:rsid w:val="002D2D8F"/>
    <w:rsid w:val="002D70EC"/>
    <w:rsid w:val="002E39E4"/>
    <w:rsid w:val="002F1A6E"/>
    <w:rsid w:val="002F3B39"/>
    <w:rsid w:val="002F649E"/>
    <w:rsid w:val="002F69B0"/>
    <w:rsid w:val="00300432"/>
    <w:rsid w:val="00301DDE"/>
    <w:rsid w:val="003032F8"/>
    <w:rsid w:val="00305D64"/>
    <w:rsid w:val="0030664A"/>
    <w:rsid w:val="003101FE"/>
    <w:rsid w:val="00313016"/>
    <w:rsid w:val="00314E3D"/>
    <w:rsid w:val="003171FE"/>
    <w:rsid w:val="00317950"/>
    <w:rsid w:val="003204A7"/>
    <w:rsid w:val="00321B78"/>
    <w:rsid w:val="00326F85"/>
    <w:rsid w:val="0033253A"/>
    <w:rsid w:val="00337C73"/>
    <w:rsid w:val="0034245E"/>
    <w:rsid w:val="00345F19"/>
    <w:rsid w:val="0034752C"/>
    <w:rsid w:val="00350F96"/>
    <w:rsid w:val="0035127C"/>
    <w:rsid w:val="00351AB6"/>
    <w:rsid w:val="00360613"/>
    <w:rsid w:val="003613A0"/>
    <w:rsid w:val="00361EF1"/>
    <w:rsid w:val="00364177"/>
    <w:rsid w:val="00365484"/>
    <w:rsid w:val="00365F51"/>
    <w:rsid w:val="003677A0"/>
    <w:rsid w:val="00381989"/>
    <w:rsid w:val="00382F10"/>
    <w:rsid w:val="003848D6"/>
    <w:rsid w:val="0039032E"/>
    <w:rsid w:val="00393AC0"/>
    <w:rsid w:val="00397C0D"/>
    <w:rsid w:val="003A59F5"/>
    <w:rsid w:val="003A7716"/>
    <w:rsid w:val="003B6892"/>
    <w:rsid w:val="003C16F6"/>
    <w:rsid w:val="003D0270"/>
    <w:rsid w:val="003D552E"/>
    <w:rsid w:val="003D6570"/>
    <w:rsid w:val="003D6E98"/>
    <w:rsid w:val="003E4BA3"/>
    <w:rsid w:val="003E6987"/>
    <w:rsid w:val="003F15DC"/>
    <w:rsid w:val="003F19DF"/>
    <w:rsid w:val="003F694D"/>
    <w:rsid w:val="00404354"/>
    <w:rsid w:val="0040464E"/>
    <w:rsid w:val="004053C9"/>
    <w:rsid w:val="004059E4"/>
    <w:rsid w:val="00417224"/>
    <w:rsid w:val="00426D3B"/>
    <w:rsid w:val="0044087B"/>
    <w:rsid w:val="00444BC0"/>
    <w:rsid w:val="0045058E"/>
    <w:rsid w:val="004559F0"/>
    <w:rsid w:val="004624B6"/>
    <w:rsid w:val="004756FF"/>
    <w:rsid w:val="0049533C"/>
    <w:rsid w:val="004A1C4A"/>
    <w:rsid w:val="004A4B9A"/>
    <w:rsid w:val="004A5C21"/>
    <w:rsid w:val="004B14CB"/>
    <w:rsid w:val="004B4764"/>
    <w:rsid w:val="004B601A"/>
    <w:rsid w:val="004C5455"/>
    <w:rsid w:val="004C6EDF"/>
    <w:rsid w:val="004D0C9E"/>
    <w:rsid w:val="004E4532"/>
    <w:rsid w:val="004E4D85"/>
    <w:rsid w:val="004E519F"/>
    <w:rsid w:val="004E65A4"/>
    <w:rsid w:val="004F7BFC"/>
    <w:rsid w:val="0050359B"/>
    <w:rsid w:val="0050535A"/>
    <w:rsid w:val="005102AE"/>
    <w:rsid w:val="005120D5"/>
    <w:rsid w:val="00520DA3"/>
    <w:rsid w:val="00524674"/>
    <w:rsid w:val="005308FC"/>
    <w:rsid w:val="0053146B"/>
    <w:rsid w:val="00534549"/>
    <w:rsid w:val="0053500E"/>
    <w:rsid w:val="00535B29"/>
    <w:rsid w:val="00541716"/>
    <w:rsid w:val="00553346"/>
    <w:rsid w:val="00553521"/>
    <w:rsid w:val="0056236F"/>
    <w:rsid w:val="0056360F"/>
    <w:rsid w:val="00570400"/>
    <w:rsid w:val="005758E9"/>
    <w:rsid w:val="005802A4"/>
    <w:rsid w:val="00581F03"/>
    <w:rsid w:val="00582855"/>
    <w:rsid w:val="00593EAF"/>
    <w:rsid w:val="005940DB"/>
    <w:rsid w:val="0059753A"/>
    <w:rsid w:val="005B00B1"/>
    <w:rsid w:val="005B2374"/>
    <w:rsid w:val="005C20E6"/>
    <w:rsid w:val="005C2D93"/>
    <w:rsid w:val="005C391E"/>
    <w:rsid w:val="005C7182"/>
    <w:rsid w:val="005D48BA"/>
    <w:rsid w:val="005E1869"/>
    <w:rsid w:val="005E1B8E"/>
    <w:rsid w:val="005E43B1"/>
    <w:rsid w:val="005E64CE"/>
    <w:rsid w:val="00607BAC"/>
    <w:rsid w:val="00610186"/>
    <w:rsid w:val="006125F9"/>
    <w:rsid w:val="00614108"/>
    <w:rsid w:val="00614EEA"/>
    <w:rsid w:val="00617469"/>
    <w:rsid w:val="0062004D"/>
    <w:rsid w:val="0062702C"/>
    <w:rsid w:val="006304A0"/>
    <w:rsid w:val="00632EDD"/>
    <w:rsid w:val="00637D67"/>
    <w:rsid w:val="00641013"/>
    <w:rsid w:val="0064153D"/>
    <w:rsid w:val="006438DA"/>
    <w:rsid w:val="00652ED0"/>
    <w:rsid w:val="006531EF"/>
    <w:rsid w:val="0065679C"/>
    <w:rsid w:val="00664378"/>
    <w:rsid w:val="00664C71"/>
    <w:rsid w:val="00665005"/>
    <w:rsid w:val="00666970"/>
    <w:rsid w:val="0067293D"/>
    <w:rsid w:val="00673DD6"/>
    <w:rsid w:val="00674B66"/>
    <w:rsid w:val="00680F7D"/>
    <w:rsid w:val="00687D31"/>
    <w:rsid w:val="00695CF5"/>
    <w:rsid w:val="00697B23"/>
    <w:rsid w:val="006A1262"/>
    <w:rsid w:val="006A2EE8"/>
    <w:rsid w:val="006A412E"/>
    <w:rsid w:val="006B22B9"/>
    <w:rsid w:val="006B28B1"/>
    <w:rsid w:val="006B2D9C"/>
    <w:rsid w:val="006B3765"/>
    <w:rsid w:val="006B78FC"/>
    <w:rsid w:val="006C01FF"/>
    <w:rsid w:val="006D3D30"/>
    <w:rsid w:val="006E05F7"/>
    <w:rsid w:val="006E7806"/>
    <w:rsid w:val="006F077A"/>
    <w:rsid w:val="006F2DB5"/>
    <w:rsid w:val="006F4C04"/>
    <w:rsid w:val="00714949"/>
    <w:rsid w:val="00714A36"/>
    <w:rsid w:val="00721668"/>
    <w:rsid w:val="00727AFF"/>
    <w:rsid w:val="00730E39"/>
    <w:rsid w:val="00732617"/>
    <w:rsid w:val="00732E50"/>
    <w:rsid w:val="0073412B"/>
    <w:rsid w:val="007355B1"/>
    <w:rsid w:val="00735DB7"/>
    <w:rsid w:val="007406D1"/>
    <w:rsid w:val="00743354"/>
    <w:rsid w:val="0075061E"/>
    <w:rsid w:val="00750645"/>
    <w:rsid w:val="00752093"/>
    <w:rsid w:val="00757555"/>
    <w:rsid w:val="00761F5F"/>
    <w:rsid w:val="00763D38"/>
    <w:rsid w:val="00764060"/>
    <w:rsid w:val="007701D1"/>
    <w:rsid w:val="00771EAB"/>
    <w:rsid w:val="00782CBC"/>
    <w:rsid w:val="00787511"/>
    <w:rsid w:val="00790628"/>
    <w:rsid w:val="00790B74"/>
    <w:rsid w:val="007957CA"/>
    <w:rsid w:val="0079687A"/>
    <w:rsid w:val="00797BB9"/>
    <w:rsid w:val="007A2888"/>
    <w:rsid w:val="007A2FE4"/>
    <w:rsid w:val="007A3475"/>
    <w:rsid w:val="007A4900"/>
    <w:rsid w:val="007B1B75"/>
    <w:rsid w:val="007C1ACD"/>
    <w:rsid w:val="007D737B"/>
    <w:rsid w:val="007E0166"/>
    <w:rsid w:val="007E0DC7"/>
    <w:rsid w:val="007F1137"/>
    <w:rsid w:val="007F57CF"/>
    <w:rsid w:val="00801D8C"/>
    <w:rsid w:val="008032E9"/>
    <w:rsid w:val="00805E47"/>
    <w:rsid w:val="00807318"/>
    <w:rsid w:val="0081257C"/>
    <w:rsid w:val="0081480B"/>
    <w:rsid w:val="0081676B"/>
    <w:rsid w:val="00816FE5"/>
    <w:rsid w:val="00826F93"/>
    <w:rsid w:val="00830147"/>
    <w:rsid w:val="00841795"/>
    <w:rsid w:val="0084694D"/>
    <w:rsid w:val="0085458E"/>
    <w:rsid w:val="00856000"/>
    <w:rsid w:val="00860A98"/>
    <w:rsid w:val="00862BE6"/>
    <w:rsid w:val="00874F97"/>
    <w:rsid w:val="008771BF"/>
    <w:rsid w:val="008838C8"/>
    <w:rsid w:val="00891347"/>
    <w:rsid w:val="00893E3C"/>
    <w:rsid w:val="008953CD"/>
    <w:rsid w:val="00896BF3"/>
    <w:rsid w:val="008A4DED"/>
    <w:rsid w:val="008A6098"/>
    <w:rsid w:val="008B5C61"/>
    <w:rsid w:val="008C016E"/>
    <w:rsid w:val="008C3B0C"/>
    <w:rsid w:val="008D27E0"/>
    <w:rsid w:val="008E4DD6"/>
    <w:rsid w:val="008E751A"/>
    <w:rsid w:val="00905800"/>
    <w:rsid w:val="00911129"/>
    <w:rsid w:val="00917707"/>
    <w:rsid w:val="0092132C"/>
    <w:rsid w:val="00922392"/>
    <w:rsid w:val="0092606B"/>
    <w:rsid w:val="009336BD"/>
    <w:rsid w:val="00933C7A"/>
    <w:rsid w:val="00933DD6"/>
    <w:rsid w:val="009371F2"/>
    <w:rsid w:val="00940A68"/>
    <w:rsid w:val="00943CFF"/>
    <w:rsid w:val="00944D7B"/>
    <w:rsid w:val="009470F2"/>
    <w:rsid w:val="009521F1"/>
    <w:rsid w:val="00955EC0"/>
    <w:rsid w:val="00956734"/>
    <w:rsid w:val="009570A3"/>
    <w:rsid w:val="0096085C"/>
    <w:rsid w:val="00961F1B"/>
    <w:rsid w:val="009623A9"/>
    <w:rsid w:val="00963E52"/>
    <w:rsid w:val="009652F2"/>
    <w:rsid w:val="009668B3"/>
    <w:rsid w:val="009668F0"/>
    <w:rsid w:val="00973041"/>
    <w:rsid w:val="00985B8C"/>
    <w:rsid w:val="00994A1B"/>
    <w:rsid w:val="00996DD6"/>
    <w:rsid w:val="009A0EC6"/>
    <w:rsid w:val="009B16A0"/>
    <w:rsid w:val="009B2DA6"/>
    <w:rsid w:val="009C27BA"/>
    <w:rsid w:val="009E241F"/>
    <w:rsid w:val="009E3581"/>
    <w:rsid w:val="00A01B0C"/>
    <w:rsid w:val="00A07F34"/>
    <w:rsid w:val="00A11F51"/>
    <w:rsid w:val="00A13AC0"/>
    <w:rsid w:val="00A13DC7"/>
    <w:rsid w:val="00A212B4"/>
    <w:rsid w:val="00A22891"/>
    <w:rsid w:val="00A2296F"/>
    <w:rsid w:val="00A23472"/>
    <w:rsid w:val="00A256DB"/>
    <w:rsid w:val="00A2732E"/>
    <w:rsid w:val="00A30DBB"/>
    <w:rsid w:val="00A32093"/>
    <w:rsid w:val="00A34B90"/>
    <w:rsid w:val="00A3582F"/>
    <w:rsid w:val="00A37598"/>
    <w:rsid w:val="00A44A9F"/>
    <w:rsid w:val="00A4556E"/>
    <w:rsid w:val="00A530F8"/>
    <w:rsid w:val="00A55DDC"/>
    <w:rsid w:val="00A63206"/>
    <w:rsid w:val="00A63EB4"/>
    <w:rsid w:val="00A67E69"/>
    <w:rsid w:val="00A759A5"/>
    <w:rsid w:val="00A811D5"/>
    <w:rsid w:val="00A81B55"/>
    <w:rsid w:val="00A8297B"/>
    <w:rsid w:val="00A854DB"/>
    <w:rsid w:val="00A93975"/>
    <w:rsid w:val="00A948B8"/>
    <w:rsid w:val="00AA02BE"/>
    <w:rsid w:val="00AA7FDB"/>
    <w:rsid w:val="00AB4DF6"/>
    <w:rsid w:val="00AB5C3D"/>
    <w:rsid w:val="00AD001A"/>
    <w:rsid w:val="00AE0AE1"/>
    <w:rsid w:val="00AE15A3"/>
    <w:rsid w:val="00AE1EF1"/>
    <w:rsid w:val="00AE4AD5"/>
    <w:rsid w:val="00AF0F10"/>
    <w:rsid w:val="00AF2422"/>
    <w:rsid w:val="00AF69BE"/>
    <w:rsid w:val="00AF70F7"/>
    <w:rsid w:val="00AF7C21"/>
    <w:rsid w:val="00B02EB8"/>
    <w:rsid w:val="00B04755"/>
    <w:rsid w:val="00B11EC0"/>
    <w:rsid w:val="00B12B0B"/>
    <w:rsid w:val="00B1634E"/>
    <w:rsid w:val="00B23D46"/>
    <w:rsid w:val="00B24529"/>
    <w:rsid w:val="00B2593B"/>
    <w:rsid w:val="00B3423E"/>
    <w:rsid w:val="00B50DA4"/>
    <w:rsid w:val="00B612FA"/>
    <w:rsid w:val="00B632B1"/>
    <w:rsid w:val="00B664A5"/>
    <w:rsid w:val="00B70B62"/>
    <w:rsid w:val="00B779C7"/>
    <w:rsid w:val="00B80BFA"/>
    <w:rsid w:val="00B92DDF"/>
    <w:rsid w:val="00B94847"/>
    <w:rsid w:val="00B94A31"/>
    <w:rsid w:val="00B94F74"/>
    <w:rsid w:val="00B96F76"/>
    <w:rsid w:val="00BA0A57"/>
    <w:rsid w:val="00BA0B6B"/>
    <w:rsid w:val="00BA19AD"/>
    <w:rsid w:val="00BA3600"/>
    <w:rsid w:val="00BB16B0"/>
    <w:rsid w:val="00BB237D"/>
    <w:rsid w:val="00BC57B7"/>
    <w:rsid w:val="00BC7AD2"/>
    <w:rsid w:val="00BD5DFB"/>
    <w:rsid w:val="00BE10F7"/>
    <w:rsid w:val="00BE2353"/>
    <w:rsid w:val="00BE773D"/>
    <w:rsid w:val="00BE7754"/>
    <w:rsid w:val="00BE7F08"/>
    <w:rsid w:val="00BF110E"/>
    <w:rsid w:val="00BF11A4"/>
    <w:rsid w:val="00BF4722"/>
    <w:rsid w:val="00BF6E5E"/>
    <w:rsid w:val="00BF793F"/>
    <w:rsid w:val="00C00526"/>
    <w:rsid w:val="00C12519"/>
    <w:rsid w:val="00C155AE"/>
    <w:rsid w:val="00C344CC"/>
    <w:rsid w:val="00C35833"/>
    <w:rsid w:val="00C36B0F"/>
    <w:rsid w:val="00C43DDC"/>
    <w:rsid w:val="00C45A55"/>
    <w:rsid w:val="00C50B6A"/>
    <w:rsid w:val="00C511EA"/>
    <w:rsid w:val="00C60DE3"/>
    <w:rsid w:val="00C67A5C"/>
    <w:rsid w:val="00C8579B"/>
    <w:rsid w:val="00C910B9"/>
    <w:rsid w:val="00C935FF"/>
    <w:rsid w:val="00C940AB"/>
    <w:rsid w:val="00CA2687"/>
    <w:rsid w:val="00CB29FF"/>
    <w:rsid w:val="00CB2EC4"/>
    <w:rsid w:val="00CC0FCA"/>
    <w:rsid w:val="00CC56D8"/>
    <w:rsid w:val="00CC5792"/>
    <w:rsid w:val="00CC67CE"/>
    <w:rsid w:val="00CD22AB"/>
    <w:rsid w:val="00CD2958"/>
    <w:rsid w:val="00CD6333"/>
    <w:rsid w:val="00CD6FB2"/>
    <w:rsid w:val="00CE217D"/>
    <w:rsid w:val="00CE4E63"/>
    <w:rsid w:val="00CE6FF2"/>
    <w:rsid w:val="00CF317C"/>
    <w:rsid w:val="00CF517A"/>
    <w:rsid w:val="00CF5C59"/>
    <w:rsid w:val="00D037B2"/>
    <w:rsid w:val="00D1306F"/>
    <w:rsid w:val="00D21A33"/>
    <w:rsid w:val="00D25950"/>
    <w:rsid w:val="00D2753F"/>
    <w:rsid w:val="00D32868"/>
    <w:rsid w:val="00D4465D"/>
    <w:rsid w:val="00D5289D"/>
    <w:rsid w:val="00D552D4"/>
    <w:rsid w:val="00D62FDA"/>
    <w:rsid w:val="00D631F2"/>
    <w:rsid w:val="00D703A8"/>
    <w:rsid w:val="00D7054F"/>
    <w:rsid w:val="00D743AC"/>
    <w:rsid w:val="00D7581F"/>
    <w:rsid w:val="00D7705D"/>
    <w:rsid w:val="00D7711F"/>
    <w:rsid w:val="00D80731"/>
    <w:rsid w:val="00D8287F"/>
    <w:rsid w:val="00D8310D"/>
    <w:rsid w:val="00D847D7"/>
    <w:rsid w:val="00D84A28"/>
    <w:rsid w:val="00D87F2B"/>
    <w:rsid w:val="00D90B99"/>
    <w:rsid w:val="00D93628"/>
    <w:rsid w:val="00DA2645"/>
    <w:rsid w:val="00DA2862"/>
    <w:rsid w:val="00DA3871"/>
    <w:rsid w:val="00DA6D10"/>
    <w:rsid w:val="00DB1F0C"/>
    <w:rsid w:val="00DB3AF7"/>
    <w:rsid w:val="00DB4958"/>
    <w:rsid w:val="00DC03DE"/>
    <w:rsid w:val="00DC6B8C"/>
    <w:rsid w:val="00DD274D"/>
    <w:rsid w:val="00DD28FF"/>
    <w:rsid w:val="00DD4392"/>
    <w:rsid w:val="00DD75D4"/>
    <w:rsid w:val="00DE5AE0"/>
    <w:rsid w:val="00DF1D0E"/>
    <w:rsid w:val="00DF62FE"/>
    <w:rsid w:val="00E054FF"/>
    <w:rsid w:val="00E07B04"/>
    <w:rsid w:val="00E10905"/>
    <w:rsid w:val="00E16EB9"/>
    <w:rsid w:val="00E20905"/>
    <w:rsid w:val="00E26035"/>
    <w:rsid w:val="00E26545"/>
    <w:rsid w:val="00E303C6"/>
    <w:rsid w:val="00E32473"/>
    <w:rsid w:val="00E331E1"/>
    <w:rsid w:val="00E44D26"/>
    <w:rsid w:val="00E46203"/>
    <w:rsid w:val="00E5344D"/>
    <w:rsid w:val="00E541BE"/>
    <w:rsid w:val="00E606F9"/>
    <w:rsid w:val="00E6444A"/>
    <w:rsid w:val="00E64C69"/>
    <w:rsid w:val="00E64EBA"/>
    <w:rsid w:val="00E65BC6"/>
    <w:rsid w:val="00E6629A"/>
    <w:rsid w:val="00E6731F"/>
    <w:rsid w:val="00E70C02"/>
    <w:rsid w:val="00E7471C"/>
    <w:rsid w:val="00E765A2"/>
    <w:rsid w:val="00E80CC7"/>
    <w:rsid w:val="00E86ACE"/>
    <w:rsid w:val="00E920EB"/>
    <w:rsid w:val="00E9263E"/>
    <w:rsid w:val="00E932F0"/>
    <w:rsid w:val="00E961E2"/>
    <w:rsid w:val="00EA0202"/>
    <w:rsid w:val="00EA37CD"/>
    <w:rsid w:val="00EA567E"/>
    <w:rsid w:val="00EA5EEB"/>
    <w:rsid w:val="00EC0854"/>
    <w:rsid w:val="00ED1E7C"/>
    <w:rsid w:val="00ED4A14"/>
    <w:rsid w:val="00EE02B4"/>
    <w:rsid w:val="00EE0B8F"/>
    <w:rsid w:val="00EE54E8"/>
    <w:rsid w:val="00EF124B"/>
    <w:rsid w:val="00EF1D8B"/>
    <w:rsid w:val="00EF408D"/>
    <w:rsid w:val="00EF56FC"/>
    <w:rsid w:val="00EF67C8"/>
    <w:rsid w:val="00F02AA2"/>
    <w:rsid w:val="00F04709"/>
    <w:rsid w:val="00F06998"/>
    <w:rsid w:val="00F075E7"/>
    <w:rsid w:val="00F10E0F"/>
    <w:rsid w:val="00F12D2D"/>
    <w:rsid w:val="00F13C0D"/>
    <w:rsid w:val="00F206D6"/>
    <w:rsid w:val="00F20DD7"/>
    <w:rsid w:val="00F278BE"/>
    <w:rsid w:val="00F35167"/>
    <w:rsid w:val="00F35F60"/>
    <w:rsid w:val="00F40D04"/>
    <w:rsid w:val="00F45493"/>
    <w:rsid w:val="00F51CC2"/>
    <w:rsid w:val="00F5261D"/>
    <w:rsid w:val="00F543FF"/>
    <w:rsid w:val="00F573EE"/>
    <w:rsid w:val="00F63C01"/>
    <w:rsid w:val="00F63D36"/>
    <w:rsid w:val="00F7003C"/>
    <w:rsid w:val="00F70F27"/>
    <w:rsid w:val="00F854F5"/>
    <w:rsid w:val="00F86DA0"/>
    <w:rsid w:val="00F8746D"/>
    <w:rsid w:val="00F87CA1"/>
    <w:rsid w:val="00F967C3"/>
    <w:rsid w:val="00FA2E2E"/>
    <w:rsid w:val="00FA4AAD"/>
    <w:rsid w:val="00FA5DF5"/>
    <w:rsid w:val="00FB003A"/>
    <w:rsid w:val="00FB0FE8"/>
    <w:rsid w:val="00FB256D"/>
    <w:rsid w:val="00FB272D"/>
    <w:rsid w:val="00FB2BF7"/>
    <w:rsid w:val="00FB3B7B"/>
    <w:rsid w:val="00FB4449"/>
    <w:rsid w:val="00FD1154"/>
    <w:rsid w:val="00FD36CF"/>
    <w:rsid w:val="00FF4F93"/>
    <w:rsid w:val="00FF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9BA35"/>
  <w15:chartTrackingRefBased/>
  <w15:docId w15:val="{08ED7826-79FF-4523-B76E-9E3E87DD9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3C01"/>
    <w:pPr>
      <w:spacing w:after="200" w:line="276" w:lineRule="auto"/>
    </w:pPr>
    <w:rPr>
      <w:szCs w:val="22"/>
      <w:lang w:val="vi-V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1177"/>
    <w:pPr>
      <w:keepNext/>
      <w:keepLines/>
      <w:shd w:val="clear" w:color="auto" w:fill="D9D9D9"/>
      <w:spacing w:before="240" w:after="120"/>
      <w:ind w:right="-76"/>
      <w:outlineLvl w:val="0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0DB"/>
    <w:pPr>
      <w:keepNext/>
      <w:keepLines/>
      <w:spacing w:before="200" w:after="0"/>
      <w:outlineLvl w:val="1"/>
    </w:pPr>
    <w:rPr>
      <w:rFonts w:ascii="Times New Roman" w:eastAsia="Times New Roman" w:hAnsi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0F7"/>
    <w:p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177"/>
    <w:rPr>
      <w:rFonts w:ascii="Times New Roman" w:eastAsia="Times New Roman" w:hAnsi="Times New Roman"/>
      <w:b/>
      <w:bCs/>
      <w:sz w:val="28"/>
      <w:szCs w:val="28"/>
      <w:shd w:val="clear" w:color="auto" w:fill="D9D9D9"/>
    </w:rPr>
  </w:style>
  <w:style w:type="paragraph" w:styleId="ListParagraph">
    <w:name w:val="List Paragraph"/>
    <w:basedOn w:val="Normal"/>
    <w:next w:val="Normal"/>
    <w:link w:val="ListParagraphChar"/>
    <w:uiPriority w:val="34"/>
    <w:qFormat/>
    <w:rsid w:val="005940DB"/>
    <w:pPr>
      <w:numPr>
        <w:numId w:val="2"/>
      </w:numPr>
      <w:spacing w:after="6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40DB"/>
    <w:rPr>
      <w:rFonts w:ascii="Times New Roman" w:eastAsia="Times New Roman" w:hAnsi="Times New Roman" w:cs="Times New Roman"/>
      <w:b/>
      <w:bCs/>
      <w:color w:val="4F81BD"/>
      <w:sz w:val="26"/>
      <w:szCs w:val="26"/>
    </w:rPr>
  </w:style>
  <w:style w:type="paragraph" w:customStyle="1" w:styleId="DSYeuCau">
    <w:name w:val="DS_YeuCau"/>
    <w:basedOn w:val="Normal"/>
    <w:next w:val="Normal"/>
    <w:link w:val="DSYeuCauChar"/>
    <w:autoRedefine/>
    <w:qFormat/>
    <w:rsid w:val="00FB0FE8"/>
    <w:pPr>
      <w:numPr>
        <w:numId w:val="5"/>
      </w:numPr>
      <w:spacing w:after="60"/>
    </w:pPr>
    <w:rPr>
      <w:lang w:val="en-US"/>
    </w:rPr>
  </w:style>
  <w:style w:type="paragraph" w:customStyle="1" w:styleId="PB0">
    <w:name w:val="PB0"/>
    <w:basedOn w:val="Normal"/>
    <w:link w:val="PB0Char"/>
    <w:autoRedefine/>
    <w:qFormat/>
    <w:rsid w:val="00FF6926"/>
    <w:pPr>
      <w:spacing w:after="60"/>
      <w:ind w:left="284"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940DB"/>
    <w:rPr>
      <w:sz w:val="22"/>
      <w:szCs w:val="22"/>
      <w:lang w:eastAsia="en-US"/>
    </w:rPr>
  </w:style>
  <w:style w:type="character" w:customStyle="1" w:styleId="DSYeuCauChar">
    <w:name w:val="DS_YeuCau Char"/>
    <w:basedOn w:val="ListParagraphChar"/>
    <w:link w:val="DSYeuCau"/>
    <w:rsid w:val="005940DB"/>
    <w:rPr>
      <w:sz w:val="22"/>
      <w:szCs w:val="22"/>
      <w:lang w:eastAsia="en-US"/>
    </w:rPr>
  </w:style>
  <w:style w:type="paragraph" w:customStyle="1" w:styleId="PB1">
    <w:name w:val="PB1"/>
    <w:basedOn w:val="ListParagraph"/>
    <w:link w:val="PB1Char"/>
    <w:autoRedefine/>
    <w:qFormat/>
    <w:rsid w:val="00697B23"/>
    <w:pPr>
      <w:ind w:left="426" w:hanging="283"/>
      <w:jc w:val="both"/>
    </w:pPr>
  </w:style>
  <w:style w:type="character" w:customStyle="1" w:styleId="PB0Char">
    <w:name w:val="PB0 Char"/>
    <w:basedOn w:val="DefaultParagraphFont"/>
    <w:link w:val="PB0"/>
    <w:rsid w:val="00FF6926"/>
  </w:style>
  <w:style w:type="paragraph" w:styleId="TOCHeading">
    <w:name w:val="TOC Heading"/>
    <w:basedOn w:val="Heading1"/>
    <w:next w:val="Normal"/>
    <w:uiPriority w:val="39"/>
    <w:unhideWhenUsed/>
    <w:qFormat/>
    <w:rsid w:val="002F3B39"/>
    <w:pPr>
      <w:spacing w:before="480"/>
      <w:outlineLvl w:val="9"/>
    </w:pPr>
  </w:style>
  <w:style w:type="character" w:customStyle="1" w:styleId="PB1Char">
    <w:name w:val="PB1 Char"/>
    <w:basedOn w:val="ListParagraphChar"/>
    <w:link w:val="PB1"/>
    <w:rsid w:val="00697B23"/>
    <w:rPr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3B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3B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F3B3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B3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43DD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B2">
    <w:name w:val="PB2"/>
    <w:basedOn w:val="PB1"/>
    <w:link w:val="PB2Char"/>
    <w:autoRedefine/>
    <w:qFormat/>
    <w:rsid w:val="00697B23"/>
    <w:pPr>
      <w:numPr>
        <w:ilvl w:val="1"/>
      </w:numPr>
      <w:ind w:left="851" w:hanging="306"/>
    </w:pPr>
  </w:style>
  <w:style w:type="paragraph" w:customStyle="1" w:styleId="PTble">
    <w:name w:val="PTble"/>
    <w:basedOn w:val="Normal"/>
    <w:link w:val="PTbleChar"/>
    <w:qFormat/>
    <w:rsid w:val="00922392"/>
    <w:pPr>
      <w:spacing w:after="0"/>
    </w:pPr>
    <w:rPr>
      <w:lang w:val="en-US"/>
    </w:rPr>
  </w:style>
  <w:style w:type="character" w:customStyle="1" w:styleId="PB2Char">
    <w:name w:val="PB2 Char"/>
    <w:basedOn w:val="PB1Char"/>
    <w:link w:val="PB2"/>
    <w:rsid w:val="00697B23"/>
    <w:rPr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semiHidden/>
    <w:rsid w:val="005E64CE"/>
    <w:pPr>
      <w:spacing w:before="120" w:after="0" w:line="360" w:lineRule="auto"/>
      <w:ind w:left="547"/>
    </w:pPr>
    <w:rPr>
      <w:rFonts w:ascii="Tahoma" w:eastAsia="MS Mincho" w:hAnsi="Tahoma"/>
      <w:szCs w:val="20"/>
      <w:lang w:val="en-US"/>
    </w:rPr>
  </w:style>
  <w:style w:type="character" w:customStyle="1" w:styleId="PTbleChar">
    <w:name w:val="PTble Char"/>
    <w:basedOn w:val="DefaultParagraphFont"/>
    <w:link w:val="PTble"/>
    <w:rsid w:val="00922392"/>
    <w:rPr>
      <w:szCs w:val="22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5E64CE"/>
    <w:rPr>
      <w:rFonts w:ascii="Tahoma" w:eastAsia="MS Mincho" w:hAnsi="Tahoma"/>
      <w:lang w:val="en-US" w:eastAsia="en-US"/>
    </w:rPr>
  </w:style>
  <w:style w:type="paragraph" w:styleId="Footer">
    <w:name w:val="footer"/>
    <w:basedOn w:val="Normal"/>
    <w:link w:val="FooterChar"/>
    <w:rsid w:val="005E64CE"/>
    <w:pPr>
      <w:tabs>
        <w:tab w:val="center" w:pos="4320"/>
        <w:tab w:val="right" w:pos="8640"/>
      </w:tabs>
      <w:spacing w:before="120" w:after="0" w:line="360" w:lineRule="auto"/>
      <w:ind w:left="547"/>
    </w:pPr>
    <w:rPr>
      <w:rFonts w:ascii="Tahoma" w:eastAsia="MS Mincho" w:hAnsi="Tahoma"/>
      <w:szCs w:val="20"/>
      <w:lang w:val="en-US"/>
    </w:rPr>
  </w:style>
  <w:style w:type="character" w:customStyle="1" w:styleId="FooterChar">
    <w:name w:val="Footer Char"/>
    <w:basedOn w:val="DefaultParagraphFont"/>
    <w:link w:val="Footer"/>
    <w:semiHidden/>
    <w:rsid w:val="005E64CE"/>
    <w:rPr>
      <w:rFonts w:ascii="Tahoma" w:eastAsia="MS Mincho" w:hAnsi="Tahoma"/>
      <w:lang w:val="en-US" w:eastAsia="en-US"/>
    </w:rPr>
  </w:style>
  <w:style w:type="paragraph" w:customStyle="1" w:styleId="NormalText">
    <w:name w:val="NormalText"/>
    <w:autoRedefine/>
    <w:rsid w:val="005E64CE"/>
    <w:pPr>
      <w:autoSpaceDE w:val="0"/>
      <w:autoSpaceDN w:val="0"/>
      <w:spacing w:before="120" w:line="360" w:lineRule="auto"/>
      <w:ind w:left="2520" w:hanging="1800"/>
    </w:pPr>
    <w:rPr>
      <w:rFonts w:ascii="Tahoma" w:eastAsia="MS Mincho" w:hAnsi="Tahoma" w:cs="Tahoma"/>
      <w:noProof/>
      <w:szCs w:val="24"/>
    </w:rPr>
  </w:style>
  <w:style w:type="paragraph" w:customStyle="1" w:styleId="HeadingLv1">
    <w:name w:val="Heading Lv1"/>
    <w:basedOn w:val="Normal"/>
    <w:autoRedefine/>
    <w:rsid w:val="00730E39"/>
    <w:pPr>
      <w:autoSpaceDE w:val="0"/>
      <w:autoSpaceDN w:val="0"/>
      <w:spacing w:before="120" w:after="120" w:line="240" w:lineRule="atLeast"/>
      <w:ind w:left="131"/>
    </w:pPr>
    <w:rPr>
      <w:rFonts w:ascii="Tahoma" w:eastAsia="MS Mincho" w:hAnsi="Tahoma" w:cs="Tahoma"/>
      <w:b/>
      <w:bCs/>
      <w:noProof/>
      <w:color w:val="6E2500"/>
      <w:szCs w:val="24"/>
      <w:lang w:val="en-US"/>
    </w:rPr>
  </w:style>
  <w:style w:type="paragraph" w:customStyle="1" w:styleId="HeadingLv2">
    <w:name w:val="Heading Lv2"/>
    <w:basedOn w:val="HeadingLv1"/>
    <w:autoRedefine/>
    <w:rsid w:val="005E64CE"/>
    <w:rPr>
      <w:bCs w:val="0"/>
      <w:color w:val="008000"/>
    </w:rPr>
  </w:style>
  <w:style w:type="paragraph" w:customStyle="1" w:styleId="Bang">
    <w:name w:val="Bang"/>
    <w:basedOn w:val="Normal"/>
    <w:rsid w:val="005E64CE"/>
    <w:pPr>
      <w:autoSpaceDE w:val="0"/>
      <w:autoSpaceDN w:val="0"/>
      <w:spacing w:before="80" w:after="80" w:line="240" w:lineRule="auto"/>
    </w:pPr>
    <w:rPr>
      <w:rFonts w:ascii="Tahoma" w:eastAsia="MS Mincho" w:hAnsi="Tahoma" w:cs="Tahoma"/>
      <w:bCs/>
      <w:noProof/>
      <w:color w:val="000000"/>
      <w:szCs w:val="20"/>
      <w:lang w:val="en-US"/>
    </w:rPr>
  </w:style>
  <w:style w:type="paragraph" w:styleId="Header">
    <w:name w:val="header"/>
    <w:aliases w:val="Chapter Name"/>
    <w:basedOn w:val="Normal"/>
    <w:link w:val="HeaderChar"/>
    <w:unhideWhenUsed/>
    <w:rsid w:val="00DA3871"/>
    <w:pPr>
      <w:tabs>
        <w:tab w:val="center" w:pos="4513"/>
        <w:tab w:val="right" w:pos="9026"/>
      </w:tabs>
    </w:pPr>
  </w:style>
  <w:style w:type="character" w:customStyle="1" w:styleId="HeaderChar">
    <w:name w:val="Header Char"/>
    <w:aliases w:val="Chapter Name Char"/>
    <w:basedOn w:val="DefaultParagraphFont"/>
    <w:link w:val="Header"/>
    <w:uiPriority w:val="99"/>
    <w:rsid w:val="00DA3871"/>
    <w:rPr>
      <w:sz w:val="22"/>
      <w:szCs w:val="22"/>
      <w:lang w:eastAsia="en-US"/>
    </w:rPr>
  </w:style>
  <w:style w:type="character" w:styleId="PageNumber">
    <w:name w:val="page number"/>
    <w:basedOn w:val="DefaultParagraphFont"/>
    <w:semiHidden/>
    <w:rsid w:val="00DA3871"/>
  </w:style>
  <w:style w:type="paragraph" w:customStyle="1" w:styleId="HeadingBig">
    <w:name w:val="Heading Big"/>
    <w:basedOn w:val="Normal"/>
    <w:rsid w:val="00AF70F7"/>
    <w:pPr>
      <w:widowControl w:val="0"/>
      <w:spacing w:before="120" w:after="0" w:line="240" w:lineRule="auto"/>
      <w:jc w:val="center"/>
    </w:pPr>
    <w:rPr>
      <w:rFonts w:ascii="Swis721 BlkEx BT" w:eastAsia="Times New Roman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NormalH">
    <w:name w:val="NormalH"/>
    <w:basedOn w:val="Normal"/>
    <w:autoRedefine/>
    <w:rsid w:val="00171177"/>
    <w:pPr>
      <w:keepLines/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  <w:jc w:val="both"/>
    </w:pPr>
    <w:rPr>
      <w:rFonts w:eastAsia="Times New Roman" w:cs="Arial"/>
      <w:b/>
      <w:bCs/>
      <w:caps/>
      <w:szCs w:val="24"/>
      <w:lang w:val="en-US"/>
    </w:rPr>
  </w:style>
  <w:style w:type="paragraph" w:customStyle="1" w:styleId="Bangheader">
    <w:name w:val="Bangheader"/>
    <w:basedOn w:val="Heading7"/>
    <w:autoRedefine/>
    <w:rsid w:val="00AF70F7"/>
    <w:pPr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Cs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0F7"/>
    <w:rPr>
      <w:rFonts w:ascii="Calibri" w:eastAsia="Times New Roman" w:hAnsi="Calibri" w:cs="Times New Roman"/>
      <w:sz w:val="24"/>
      <w:szCs w:val="24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73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paragraph" w:customStyle="1" w:styleId="FACode">
    <w:name w:val="FA_Code"/>
    <w:basedOn w:val="Normal"/>
    <w:link w:val="FACodeChar"/>
    <w:qFormat/>
    <w:rsid w:val="00933C7A"/>
    <w:pPr>
      <w:numPr>
        <w:numId w:val="18"/>
      </w:numPr>
      <w:shd w:val="clear" w:color="auto" w:fill="1E1E1E"/>
      <w:spacing w:after="0" w:line="285" w:lineRule="atLeast"/>
    </w:pPr>
    <w:rPr>
      <w:rFonts w:ascii="Consolas" w:eastAsia="Times New Roman" w:hAnsi="Consolas"/>
      <w:color w:val="D9D9D9" w:themeColor="background1" w:themeShade="D9"/>
      <w:sz w:val="18"/>
      <w:szCs w:val="21"/>
      <w:lang w:val="en-US"/>
    </w:rPr>
  </w:style>
  <w:style w:type="paragraph" w:customStyle="1" w:styleId="FACode2">
    <w:name w:val="FA_Code2"/>
    <w:basedOn w:val="Normal"/>
    <w:link w:val="FACode2Char"/>
    <w:qFormat/>
    <w:rsid w:val="00714949"/>
    <w:pPr>
      <w:numPr>
        <w:numId w:val="19"/>
      </w:numPr>
      <w:shd w:val="clear" w:color="auto" w:fill="D9D9D9" w:themeFill="background1" w:themeFillShade="D9"/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262626" w:themeColor="text1" w:themeTint="D9"/>
      <w:sz w:val="18"/>
      <w:szCs w:val="24"/>
      <w:lang w:val="en-US"/>
    </w:rPr>
  </w:style>
  <w:style w:type="character" w:customStyle="1" w:styleId="FACodeChar">
    <w:name w:val="FA_Code Char"/>
    <w:basedOn w:val="DefaultParagraphFont"/>
    <w:link w:val="FACode"/>
    <w:rsid w:val="00933C7A"/>
    <w:rPr>
      <w:rFonts w:ascii="Consolas" w:eastAsia="Times New Roman" w:hAnsi="Consolas"/>
      <w:color w:val="D9D9D9" w:themeColor="background1" w:themeShade="D9"/>
      <w:sz w:val="18"/>
      <w:szCs w:val="21"/>
      <w:shd w:val="clear" w:color="auto" w:fill="1E1E1E"/>
    </w:rPr>
  </w:style>
  <w:style w:type="character" w:styleId="CommentReference">
    <w:name w:val="annotation reference"/>
    <w:basedOn w:val="DefaultParagraphFont"/>
    <w:uiPriority w:val="99"/>
    <w:semiHidden/>
    <w:unhideWhenUsed/>
    <w:rsid w:val="00141777"/>
    <w:rPr>
      <w:sz w:val="16"/>
      <w:szCs w:val="16"/>
    </w:rPr>
  </w:style>
  <w:style w:type="character" w:customStyle="1" w:styleId="FACode2Char">
    <w:name w:val="FA_Code2 Char"/>
    <w:basedOn w:val="DefaultParagraphFont"/>
    <w:link w:val="FACode2"/>
    <w:rsid w:val="00714949"/>
    <w:rPr>
      <w:rFonts w:ascii="Consolas" w:hAnsi="Consolas" w:cs="Consolas"/>
      <w:color w:val="262626" w:themeColor="text1" w:themeTint="D9"/>
      <w:sz w:val="18"/>
      <w:szCs w:val="24"/>
      <w:shd w:val="clear" w:color="auto" w:fill="D9D9D9" w:themeFill="background1" w:themeFillShade="D9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1777"/>
    <w:pPr>
      <w:spacing w:before="0" w:after="200" w:line="240" w:lineRule="auto"/>
      <w:ind w:left="0"/>
    </w:pPr>
    <w:rPr>
      <w:rFonts w:ascii="Arial" w:eastAsia="Arial" w:hAnsi="Arial"/>
      <w:b/>
      <w:bCs/>
      <w:lang w:val="vi-V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1777"/>
    <w:rPr>
      <w:rFonts w:ascii="Tahoma" w:eastAsia="MS Mincho" w:hAnsi="Tahoma"/>
      <w:b/>
      <w:bCs/>
      <w:lang w:val="vi-VN" w:eastAsia="en-US"/>
    </w:rPr>
  </w:style>
  <w:style w:type="paragraph" w:customStyle="1" w:styleId="FALev3">
    <w:name w:val="FA_Lev3"/>
    <w:basedOn w:val="Normal"/>
    <w:link w:val="FALev3Char"/>
    <w:qFormat/>
    <w:rsid w:val="00CD6333"/>
    <w:rPr>
      <w:rFonts w:cs="Arial"/>
      <w:b/>
      <w:sz w:val="26"/>
      <w:szCs w:val="20"/>
      <w:u w:val="single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94847"/>
    <w:pPr>
      <w:spacing w:after="100"/>
      <w:ind w:left="440"/>
    </w:pPr>
  </w:style>
  <w:style w:type="character" w:customStyle="1" w:styleId="FALev3Char">
    <w:name w:val="FA_Lev3 Char"/>
    <w:basedOn w:val="DefaultParagraphFont"/>
    <w:link w:val="FALev3"/>
    <w:rsid w:val="00CD6333"/>
    <w:rPr>
      <w:rFonts w:cs="Arial"/>
      <w:b/>
      <w:sz w:val="26"/>
      <w:u w:val="single"/>
    </w:rPr>
  </w:style>
  <w:style w:type="paragraph" w:styleId="NormalWeb">
    <w:name w:val="Normal (Web)"/>
    <w:basedOn w:val="Normal"/>
    <w:uiPriority w:val="99"/>
    <w:unhideWhenUsed/>
    <w:rsid w:val="007A288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07F34"/>
    <w:rPr>
      <w:color w:val="954F72" w:themeColor="followedHyperlink"/>
      <w:u w:val="single"/>
    </w:rPr>
  </w:style>
  <w:style w:type="character" w:customStyle="1" w:styleId="sr-only">
    <w:name w:val="sr-only"/>
    <w:basedOn w:val="DefaultParagraphFont"/>
    <w:rsid w:val="00A07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FSOFT\SERVER%20GST\86.WIP\2.Template\2.Content\Template_Training%20Assignment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248F08-FB75-5E4A-9A81-83338DC7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D:\FSOFT\SERVER GST\86.WIP\2.Template\2.Content\Template_Training Assignments.dotx</Template>
  <TotalTime>345</TotalTime>
  <Pages>17</Pages>
  <Words>2543</Words>
  <Characters>14498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Assignments</vt:lpstr>
    </vt:vector>
  </TitlesOfParts>
  <Company/>
  <LinksUpToDate>false</LinksUpToDate>
  <CharactersWithSpaces>17007</CharactersWithSpaces>
  <SharedDoc>false</SharedDoc>
  <HLinks>
    <vt:vector size="24" baseType="variant"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_Toc277935143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_Toc277935142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_Toc277935141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_Toc277935140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Assignments</dc:title>
  <dc:subject>1/1</dc:subject>
  <dc:creator>Nguyen Thi Dieu (FA.TOD)</dc:creator>
  <cp:keywords>Training, Assignments</cp:keywords>
  <dc:description>Thêm hướng dẫn soạn tài liệu.
Map assignment với lesson, cho phép chọn bài tập từ các bài có sẵn
Lý do:
Thêm mới hướng dẫn bằng tiếng Việt giúp cho người soạn tài liệu hiểu đúng nội dung tài liệu &amp; phục vụ cho nhu cầu thực tế.</dc:description>
  <cp:lastModifiedBy>Tran Quang Duong (FA.TOD)</cp:lastModifiedBy>
  <cp:revision>411</cp:revision>
  <cp:lastPrinted>2010-11-26T02:45:00Z</cp:lastPrinted>
  <dcterms:created xsi:type="dcterms:W3CDTF">2019-06-26T16:09:00Z</dcterms:created>
  <dcterms:modified xsi:type="dcterms:W3CDTF">2019-07-08T09:12:00Z</dcterms:modified>
  <cp:category>Template</cp:category>
  <cp:contentStatus>20/11/2012</cp:contentStatus>
</cp:coreProperties>
</file>